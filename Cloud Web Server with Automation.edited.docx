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2E0AC" w14:textId="77777777" w:rsidR="002E626B" w:rsidRPr="000040C5" w:rsidRDefault="008606BE" w:rsidP="00224640">
      <w:pPr>
        <w:pStyle w:val="Title"/>
      </w:pPr>
      <w:r>
        <w:rPr>
          <w:rStyle w:val="Emphasis"/>
        </w:rPr>
        <w:t>Cloud Web Server with Automation</w:t>
      </w:r>
      <w:r w:rsidR="00224640" w:rsidRPr="000040C5">
        <w:t xml:space="preserve"> </w:t>
      </w:r>
    </w:p>
    <w:p w14:paraId="3172E0AD" w14:textId="77777777" w:rsidR="00C31B26" w:rsidRPr="000040C5" w:rsidRDefault="008606BE" w:rsidP="00224640">
      <w:pPr>
        <w:pStyle w:val="Subtitle"/>
      </w:pPr>
      <w:r>
        <w:t>A detailed report on hosting a web server in a container on a cloud with build automation</w:t>
      </w:r>
    </w:p>
    <w:p w14:paraId="3172E0AE" w14:textId="77777777" w:rsidR="00C31B26" w:rsidRPr="000040C5" w:rsidRDefault="008606BE" w:rsidP="00224640">
      <w:pPr>
        <w:pStyle w:val="CoverHead1"/>
      </w:pPr>
      <w:sdt>
        <w:sdtPr>
          <w:id w:val="-30888360"/>
          <w:placeholder>
            <w:docPart w:val="4B9C739EFFABB644BDFE61C28E762879"/>
          </w:placeholder>
          <w:temporary/>
          <w:showingPlcHdr/>
          <w15:appearance w15:val="hidden"/>
        </w:sdtPr>
        <w:sdtEndPr/>
        <w:sdtContent>
          <w:r w:rsidR="00224640" w:rsidRPr="000040C5">
            <w:t>Student:</w:t>
          </w:r>
        </w:sdtContent>
      </w:sdt>
    </w:p>
    <w:p w14:paraId="3172E0AF" w14:textId="77777777" w:rsidR="00C31B26" w:rsidRPr="000040C5" w:rsidRDefault="008606BE" w:rsidP="00224640">
      <w:pPr>
        <w:pStyle w:val="CoverHead2"/>
      </w:pPr>
      <w:r>
        <w:t>Srikanth Shilesh Pasam (10387794)</w:t>
      </w:r>
    </w:p>
    <w:p w14:paraId="3172E0B0" w14:textId="77777777" w:rsidR="00224640" w:rsidRPr="000040C5" w:rsidRDefault="008606BE" w:rsidP="00224640">
      <w:pPr>
        <w:pStyle w:val="CoverHead1"/>
      </w:pPr>
      <w:sdt>
        <w:sdtPr>
          <w:id w:val="-978144679"/>
          <w:placeholder>
            <w:docPart w:val="4F9A8709622A9E41B6A9D87F14A23A19"/>
          </w:placeholder>
          <w:temporary/>
          <w:showingPlcHdr/>
          <w15:appearance w15:val="hidden"/>
        </w:sdtPr>
        <w:sdtEndPr/>
        <w:sdtContent>
          <w:r w:rsidRPr="000040C5">
            <w:t>Teacher:</w:t>
          </w:r>
        </w:sdtContent>
      </w:sdt>
    </w:p>
    <w:p w14:paraId="3172E0B1" w14:textId="77777777" w:rsidR="00EB6826" w:rsidRPr="000040C5" w:rsidRDefault="008606BE" w:rsidP="006C67DE">
      <w:pPr>
        <w:pStyle w:val="CoverHead2"/>
      </w:pPr>
      <w:r>
        <w:t>Obinna Izima</w:t>
      </w:r>
    </w:p>
    <w:p w14:paraId="3172E0B2" w14:textId="77777777" w:rsidR="00224640" w:rsidRPr="000040C5" w:rsidRDefault="008606BE" w:rsidP="00224640">
      <w:pPr>
        <w:pStyle w:val="CoverHead1"/>
      </w:pPr>
      <w:sdt>
        <w:sdtPr>
          <w:id w:val="-1976748250"/>
          <w:placeholder>
            <w:docPart w:val="7EE57DFB01DEB94AB99918CC1911F7AC"/>
          </w:placeholder>
          <w:temporary/>
          <w:showingPlcHdr/>
          <w15:appearance w15:val="hidden"/>
        </w:sdtPr>
        <w:sdtEndPr/>
        <w:sdtContent>
          <w:r w:rsidRPr="000040C5">
            <w:t>Course:</w:t>
          </w:r>
        </w:sdtContent>
      </w:sdt>
    </w:p>
    <w:p w14:paraId="3172E0B3" w14:textId="77777777" w:rsidR="00EB6826" w:rsidRPr="000040C5" w:rsidRDefault="008606BE" w:rsidP="00224640">
      <w:pPr>
        <w:pStyle w:val="CoverHead2"/>
      </w:pPr>
      <w:sdt>
        <w:sdtPr>
          <w:alias w:val="Title"/>
          <w:id w:val="-1762127408"/>
          <w:placeholder>
            <w:docPart w:val="EDFC07715172FD4E8FD9F4B2985CEC0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738ED">
            <w:t>Network and System Administration (B9IS121) CA 1</w:t>
          </w:r>
        </w:sdtContent>
      </w:sdt>
    </w:p>
    <w:p w14:paraId="3172E0B4" w14:textId="626AF15E" w:rsidR="00EB6826" w:rsidRDefault="008606BE" w:rsidP="008606AB">
      <w:r w:rsidRPr="000040C5">
        <w:br w:type="page"/>
      </w:r>
    </w:p>
    <w:p w14:paraId="3BBA7FD6" w14:textId="3607619F" w:rsidR="008606BE" w:rsidRDefault="008606BE" w:rsidP="008606BE">
      <w:pPr>
        <w:pStyle w:val="Heading1"/>
        <w:jc w:val="center"/>
      </w:pPr>
      <w:r>
        <w:lastRenderedPageBreak/>
        <w:t>Index</w:t>
      </w:r>
    </w:p>
    <w:sdt>
      <w:sdtPr>
        <w:rPr>
          <w:rFonts w:asciiTheme="minorHAnsi" w:eastAsiaTheme="minorHAnsi" w:hAnsiTheme="minorHAnsi" w:cstheme="minorBidi"/>
          <w:b w:val="0"/>
          <w:bCs w:val="0"/>
          <w:color w:val="808080" w:themeColor="background1" w:themeShade="80"/>
          <w:sz w:val="26"/>
          <w:szCs w:val="26"/>
        </w:rPr>
        <w:id w:val="-1600242643"/>
        <w:docPartObj>
          <w:docPartGallery w:val="Table of Contents"/>
          <w:docPartUnique/>
        </w:docPartObj>
      </w:sdtPr>
      <w:sdtEndPr>
        <w:rPr>
          <w:noProof/>
        </w:rPr>
      </w:sdtEndPr>
      <w:sdtContent>
        <w:p w14:paraId="3172E0B6" w14:textId="77777777" w:rsidR="00A501AE" w:rsidRPr="008606BE" w:rsidRDefault="00A501AE">
          <w:pPr>
            <w:pStyle w:val="TOCHeading"/>
            <w:rPr>
              <w:color w:val="7F7F7F" w:themeColor="text1" w:themeTint="80"/>
            </w:rPr>
          </w:pPr>
        </w:p>
        <w:p w14:paraId="24EC0156" w14:textId="323738B9" w:rsidR="008606BE" w:rsidRPr="008606BE" w:rsidRDefault="008606BE">
          <w:pPr>
            <w:pStyle w:val="TOC1"/>
            <w:rPr>
              <w:rFonts w:eastAsiaTheme="minorEastAsia"/>
              <w:b w:val="0"/>
              <w:bCs w:val="0"/>
              <w:i w:val="0"/>
              <w:iCs w:val="0"/>
              <w:color w:val="7F7F7F" w:themeColor="text1" w:themeTint="80"/>
            </w:rPr>
          </w:pPr>
          <w:r w:rsidRPr="008606BE">
            <w:rPr>
              <w:noProof w:val="0"/>
              <w:color w:val="7F7F7F" w:themeColor="text1" w:themeTint="80"/>
            </w:rPr>
            <w:fldChar w:fldCharType="begin"/>
          </w:r>
          <w:r w:rsidRPr="008606BE">
            <w:rPr>
              <w:color w:val="7F7F7F" w:themeColor="text1" w:themeTint="80"/>
            </w:rPr>
            <w:instrText xml:space="preserve"> TOC \o "1-3" \h \z \u </w:instrText>
          </w:r>
          <w:r w:rsidRPr="008606BE">
            <w:rPr>
              <w:noProof w:val="0"/>
              <w:color w:val="7F7F7F" w:themeColor="text1" w:themeTint="80"/>
            </w:rPr>
            <w:fldChar w:fldCharType="separate"/>
          </w:r>
          <w:hyperlink w:anchor="_Toc24894467" w:history="1">
            <w:r w:rsidRPr="008606BE">
              <w:rPr>
                <w:rStyle w:val="Hyperlink"/>
                <w:color w:val="7F7F7F" w:themeColor="text1" w:themeTint="80"/>
              </w:rPr>
              <w:t>Introduction</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_Toc24894467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4</w:t>
            </w:r>
            <w:r w:rsidRPr="008606BE">
              <w:rPr>
                <w:webHidden/>
                <w:color w:val="7F7F7F" w:themeColor="text1" w:themeTint="80"/>
              </w:rPr>
              <w:fldChar w:fldCharType="end"/>
            </w:r>
          </w:hyperlink>
        </w:p>
        <w:p w14:paraId="0CFBF7C4" w14:textId="476BFE50" w:rsidR="008606BE" w:rsidRPr="008606BE" w:rsidRDefault="008606BE">
          <w:pPr>
            <w:pStyle w:val="TOC1"/>
            <w:rPr>
              <w:rFonts w:eastAsiaTheme="minorEastAsia"/>
              <w:b w:val="0"/>
              <w:bCs w:val="0"/>
              <w:i w:val="0"/>
              <w:iCs w:val="0"/>
              <w:color w:val="7F7F7F" w:themeColor="text1" w:themeTint="80"/>
            </w:rPr>
          </w:pPr>
          <w:hyperlink w:anchor="_Toc24894468" w:history="1">
            <w:r w:rsidRPr="008606BE">
              <w:rPr>
                <w:rStyle w:val="Hyperlink"/>
                <w:color w:val="7F7F7F" w:themeColor="text1" w:themeTint="80"/>
              </w:rPr>
              <w:t>Background</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_Toc24894468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4</w:t>
            </w:r>
            <w:r w:rsidRPr="008606BE">
              <w:rPr>
                <w:webHidden/>
                <w:color w:val="7F7F7F" w:themeColor="text1" w:themeTint="80"/>
              </w:rPr>
              <w:fldChar w:fldCharType="end"/>
            </w:r>
          </w:hyperlink>
        </w:p>
        <w:p w14:paraId="395CE488" w14:textId="4868838F"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69" w:history="1">
            <w:r w:rsidRPr="008606BE">
              <w:rPr>
                <w:rStyle w:val="Hyperlink"/>
                <w:noProof/>
                <w:color w:val="7F7F7F" w:themeColor="text1" w:themeTint="80"/>
              </w:rPr>
              <w:t>Virtualization</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_Toc24894469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4</w:t>
            </w:r>
            <w:r w:rsidRPr="008606BE">
              <w:rPr>
                <w:noProof/>
                <w:webHidden/>
                <w:color w:val="7F7F7F" w:themeColor="text1" w:themeTint="80"/>
              </w:rPr>
              <w:fldChar w:fldCharType="end"/>
            </w:r>
          </w:hyperlink>
        </w:p>
        <w:p w14:paraId="3BB81670" w14:textId="231A2FDE"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0" w:history="1">
            <w:r w:rsidRPr="008606BE">
              <w:rPr>
                <w:rStyle w:val="Hyperlink"/>
                <w:noProof/>
                <w:color w:val="7F7F7F" w:themeColor="text1" w:themeTint="80"/>
              </w:rPr>
              <w:t>Cloud Computing</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_Toc24894470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5</w:t>
            </w:r>
            <w:r w:rsidRPr="008606BE">
              <w:rPr>
                <w:noProof/>
                <w:webHidden/>
                <w:color w:val="7F7F7F" w:themeColor="text1" w:themeTint="80"/>
              </w:rPr>
              <w:fldChar w:fldCharType="end"/>
            </w:r>
          </w:hyperlink>
        </w:p>
        <w:p w14:paraId="2041A925" w14:textId="7A147A25"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1" w:history="1">
            <w:r w:rsidRPr="008606BE">
              <w:rPr>
                <w:rStyle w:val="Hyperlink"/>
                <w:noProof/>
                <w:color w:val="7F7F7F" w:themeColor="text1" w:themeTint="80"/>
              </w:rPr>
              <w:t>Containers</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_Toc24894471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6</w:t>
            </w:r>
            <w:r w:rsidRPr="008606BE">
              <w:rPr>
                <w:noProof/>
                <w:webHidden/>
                <w:color w:val="7F7F7F" w:themeColor="text1" w:themeTint="80"/>
              </w:rPr>
              <w:fldChar w:fldCharType="end"/>
            </w:r>
          </w:hyperlink>
        </w:p>
        <w:p w14:paraId="1202BDD8" w14:textId="6007677A"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2" w:history="1">
            <w:r w:rsidRPr="008606BE">
              <w:rPr>
                <w:rStyle w:val="Hyperlink"/>
                <w:noProof/>
                <w:color w:val="7F7F7F" w:themeColor="text1" w:themeTint="80"/>
              </w:rPr>
              <w:t>Automation</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_Toc24894472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6</w:t>
            </w:r>
            <w:r w:rsidRPr="008606BE">
              <w:rPr>
                <w:noProof/>
                <w:webHidden/>
                <w:color w:val="7F7F7F" w:themeColor="text1" w:themeTint="80"/>
              </w:rPr>
              <w:fldChar w:fldCharType="end"/>
            </w:r>
          </w:hyperlink>
        </w:p>
        <w:p w14:paraId="0E39D34D" w14:textId="64EDBEE5"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3" w:history="1">
            <w:r w:rsidRPr="008606BE">
              <w:rPr>
                <w:rStyle w:val="Hyperlink"/>
                <w:noProof/>
                <w:color w:val="7F7F7F" w:themeColor="text1" w:themeTint="80"/>
              </w:rPr>
              <w:t>DNS</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_Toc24894473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7</w:t>
            </w:r>
            <w:r w:rsidRPr="008606BE">
              <w:rPr>
                <w:noProof/>
                <w:webHidden/>
                <w:color w:val="7F7F7F" w:themeColor="text1" w:themeTint="80"/>
              </w:rPr>
              <w:fldChar w:fldCharType="end"/>
            </w:r>
          </w:hyperlink>
        </w:p>
        <w:p w14:paraId="5B6BDD8E" w14:textId="5053059D" w:rsidR="008606BE" w:rsidRPr="008606BE" w:rsidRDefault="008606BE">
          <w:pPr>
            <w:pStyle w:val="TOC1"/>
            <w:rPr>
              <w:rFonts w:eastAsiaTheme="minorEastAsia"/>
              <w:b w:val="0"/>
              <w:bCs w:val="0"/>
              <w:i w:val="0"/>
              <w:iCs w:val="0"/>
              <w:color w:val="7F7F7F" w:themeColor="text1" w:themeTint="80"/>
            </w:rPr>
          </w:pPr>
          <w:hyperlink w:anchor="_Toc24894474" w:history="1">
            <w:r w:rsidRPr="008606BE">
              <w:rPr>
                <w:rStyle w:val="Hyperlink"/>
                <w:color w:val="7F7F7F" w:themeColor="text1" w:themeTint="80"/>
              </w:rPr>
              <w:t>Project Overview</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_Toc24894474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7</w:t>
            </w:r>
            <w:r w:rsidRPr="008606BE">
              <w:rPr>
                <w:webHidden/>
                <w:color w:val="7F7F7F" w:themeColor="text1" w:themeTint="80"/>
              </w:rPr>
              <w:fldChar w:fldCharType="end"/>
            </w:r>
          </w:hyperlink>
        </w:p>
        <w:p w14:paraId="541F6D59" w14:textId="74D47022" w:rsidR="008606BE" w:rsidRPr="008606BE" w:rsidRDefault="008606BE">
          <w:pPr>
            <w:pStyle w:val="TOC1"/>
            <w:rPr>
              <w:rFonts w:eastAsiaTheme="minorEastAsia"/>
              <w:b w:val="0"/>
              <w:bCs w:val="0"/>
              <w:i w:val="0"/>
              <w:iCs w:val="0"/>
              <w:color w:val="7F7F7F" w:themeColor="text1" w:themeTint="80"/>
            </w:rPr>
          </w:pPr>
          <w:hyperlink w:anchor="_Toc24894475" w:history="1">
            <w:r w:rsidRPr="008606BE">
              <w:rPr>
                <w:rStyle w:val="Hyperlink"/>
                <w:color w:val="7F7F7F" w:themeColor="text1" w:themeTint="80"/>
              </w:rPr>
              <w:t>Technical Description</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_Toc24894475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8</w:t>
            </w:r>
            <w:r w:rsidRPr="008606BE">
              <w:rPr>
                <w:webHidden/>
                <w:color w:val="7F7F7F" w:themeColor="text1" w:themeTint="80"/>
              </w:rPr>
              <w:fldChar w:fldCharType="end"/>
            </w:r>
          </w:hyperlink>
        </w:p>
        <w:p w14:paraId="54B2C43A" w14:textId="465FB23E"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6" w:history="1">
            <w:r w:rsidRPr="008606BE">
              <w:rPr>
                <w:rStyle w:val="Hyperlink"/>
                <w:noProof/>
                <w:color w:val="7F7F7F" w:themeColor="text1" w:themeTint="80"/>
              </w:rPr>
              <w:t>Azure VM</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_Toc24894476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8</w:t>
            </w:r>
            <w:r w:rsidRPr="008606BE">
              <w:rPr>
                <w:noProof/>
                <w:webHidden/>
                <w:color w:val="7F7F7F" w:themeColor="text1" w:themeTint="80"/>
              </w:rPr>
              <w:fldChar w:fldCharType="end"/>
            </w:r>
          </w:hyperlink>
        </w:p>
        <w:p w14:paraId="691EB731" w14:textId="11FC3369"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7" w:history="1">
            <w:r w:rsidRPr="008606BE">
              <w:rPr>
                <w:rStyle w:val="Hyperlink"/>
                <w:noProof/>
                <w:color w:val="7F7F7F" w:themeColor="text1" w:themeTint="80"/>
              </w:rPr>
              <w:t>Docker Container</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_Toc24894477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9</w:t>
            </w:r>
            <w:r w:rsidRPr="008606BE">
              <w:rPr>
                <w:noProof/>
                <w:webHidden/>
                <w:color w:val="7F7F7F" w:themeColor="text1" w:themeTint="80"/>
              </w:rPr>
              <w:fldChar w:fldCharType="end"/>
            </w:r>
          </w:hyperlink>
        </w:p>
        <w:p w14:paraId="5A66AFA3" w14:textId="2C0DA7FB"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8" w:history="1">
            <w:r w:rsidRPr="008606BE">
              <w:rPr>
                <w:rStyle w:val="Hyperlink"/>
                <w:noProof/>
                <w:color w:val="7F7F7F" w:themeColor="text1" w:themeTint="80"/>
              </w:rPr>
              <w:t>Jenkins</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_Toc24894478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10</w:t>
            </w:r>
            <w:r w:rsidRPr="008606BE">
              <w:rPr>
                <w:noProof/>
                <w:webHidden/>
                <w:color w:val="7F7F7F" w:themeColor="text1" w:themeTint="80"/>
              </w:rPr>
              <w:fldChar w:fldCharType="end"/>
            </w:r>
          </w:hyperlink>
        </w:p>
        <w:p w14:paraId="306CDC14" w14:textId="17C47227"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79" w:history="1">
            <w:r w:rsidRPr="008606BE">
              <w:rPr>
                <w:rStyle w:val="Hyperlink"/>
                <w:noProof/>
                <w:color w:val="7F7F7F" w:themeColor="text1" w:themeTint="80"/>
              </w:rPr>
              <w:t>GitHub</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_Toc24894479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11</w:t>
            </w:r>
            <w:r w:rsidRPr="008606BE">
              <w:rPr>
                <w:noProof/>
                <w:webHidden/>
                <w:color w:val="7F7F7F" w:themeColor="text1" w:themeTint="80"/>
              </w:rPr>
              <w:fldChar w:fldCharType="end"/>
            </w:r>
          </w:hyperlink>
        </w:p>
        <w:p w14:paraId="5B43B944" w14:textId="5CB5FCDE"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80" w:history="1">
            <w:r w:rsidRPr="008606BE">
              <w:rPr>
                <w:rStyle w:val="Hyperlink"/>
                <w:noProof/>
                <w:color w:val="7F7F7F" w:themeColor="text1" w:themeTint="80"/>
              </w:rPr>
              <w:t>Domain Registration</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_Toc24894480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11</w:t>
            </w:r>
            <w:r w:rsidRPr="008606BE">
              <w:rPr>
                <w:noProof/>
                <w:webHidden/>
                <w:color w:val="7F7F7F" w:themeColor="text1" w:themeTint="80"/>
              </w:rPr>
              <w:fldChar w:fldCharType="end"/>
            </w:r>
          </w:hyperlink>
        </w:p>
        <w:p w14:paraId="502742EA" w14:textId="691DCE41" w:rsidR="008606BE" w:rsidRPr="008606BE" w:rsidRDefault="008606BE">
          <w:pPr>
            <w:pStyle w:val="TOC2"/>
            <w:tabs>
              <w:tab w:val="right" w:leader="dot" w:pos="9394"/>
            </w:tabs>
            <w:rPr>
              <w:rFonts w:eastAsiaTheme="minorEastAsia" w:cstheme="minorBidi"/>
              <w:b w:val="0"/>
              <w:bCs w:val="0"/>
              <w:noProof/>
              <w:color w:val="7F7F7F" w:themeColor="text1" w:themeTint="80"/>
              <w:sz w:val="24"/>
              <w:szCs w:val="24"/>
              <w:lang w:val="en-IE" w:eastAsia="en-GB"/>
            </w:rPr>
          </w:pPr>
          <w:hyperlink w:anchor="_Toc24894481" w:history="1">
            <w:r w:rsidRPr="008606BE">
              <w:rPr>
                <w:rStyle w:val="Hyperlink"/>
                <w:noProof/>
                <w:color w:val="7F7F7F" w:themeColor="text1" w:themeTint="80"/>
              </w:rPr>
              <w:t>Route 53</w:t>
            </w:r>
            <w:r w:rsidRPr="008606BE">
              <w:rPr>
                <w:noProof/>
                <w:webHidden/>
                <w:color w:val="7F7F7F" w:themeColor="text1" w:themeTint="80"/>
              </w:rPr>
              <w:tab/>
            </w:r>
            <w:r w:rsidRPr="008606BE">
              <w:rPr>
                <w:noProof/>
                <w:webHidden/>
                <w:color w:val="7F7F7F" w:themeColor="text1" w:themeTint="80"/>
              </w:rPr>
              <w:fldChar w:fldCharType="begin"/>
            </w:r>
            <w:r w:rsidRPr="008606BE">
              <w:rPr>
                <w:noProof/>
                <w:webHidden/>
                <w:color w:val="7F7F7F" w:themeColor="text1" w:themeTint="80"/>
              </w:rPr>
              <w:instrText xml:space="preserve"> PAGEREF _Toc24894481 \h </w:instrText>
            </w:r>
            <w:r w:rsidRPr="008606BE">
              <w:rPr>
                <w:noProof/>
                <w:webHidden/>
                <w:color w:val="7F7F7F" w:themeColor="text1" w:themeTint="80"/>
              </w:rPr>
            </w:r>
            <w:r w:rsidRPr="008606BE">
              <w:rPr>
                <w:noProof/>
                <w:webHidden/>
                <w:color w:val="7F7F7F" w:themeColor="text1" w:themeTint="80"/>
              </w:rPr>
              <w:fldChar w:fldCharType="separate"/>
            </w:r>
            <w:r w:rsidRPr="008606BE">
              <w:rPr>
                <w:noProof/>
                <w:webHidden/>
                <w:color w:val="7F7F7F" w:themeColor="text1" w:themeTint="80"/>
              </w:rPr>
              <w:t>11</w:t>
            </w:r>
            <w:r w:rsidRPr="008606BE">
              <w:rPr>
                <w:noProof/>
                <w:webHidden/>
                <w:color w:val="7F7F7F" w:themeColor="text1" w:themeTint="80"/>
              </w:rPr>
              <w:fldChar w:fldCharType="end"/>
            </w:r>
          </w:hyperlink>
        </w:p>
        <w:p w14:paraId="0D3EE35A" w14:textId="41BA490C" w:rsidR="008606BE" w:rsidRPr="008606BE" w:rsidRDefault="008606BE">
          <w:pPr>
            <w:pStyle w:val="TOC1"/>
            <w:rPr>
              <w:rFonts w:eastAsiaTheme="minorEastAsia"/>
              <w:b w:val="0"/>
              <w:bCs w:val="0"/>
              <w:i w:val="0"/>
              <w:iCs w:val="0"/>
              <w:color w:val="7F7F7F" w:themeColor="text1" w:themeTint="80"/>
            </w:rPr>
          </w:pPr>
          <w:hyperlink w:anchor="_Toc24894482" w:history="1">
            <w:r w:rsidRPr="008606BE">
              <w:rPr>
                <w:rStyle w:val="Hyperlink"/>
                <w:color w:val="7F7F7F" w:themeColor="text1" w:themeTint="80"/>
              </w:rPr>
              <w:t>Testing</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_Toc24894482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12</w:t>
            </w:r>
            <w:r w:rsidRPr="008606BE">
              <w:rPr>
                <w:webHidden/>
                <w:color w:val="7F7F7F" w:themeColor="text1" w:themeTint="80"/>
              </w:rPr>
              <w:fldChar w:fldCharType="end"/>
            </w:r>
          </w:hyperlink>
        </w:p>
        <w:p w14:paraId="40A4AD17" w14:textId="2B90AF76" w:rsidR="008606BE" w:rsidRPr="008606BE" w:rsidRDefault="008606BE">
          <w:pPr>
            <w:pStyle w:val="TOC1"/>
            <w:rPr>
              <w:rFonts w:eastAsiaTheme="minorEastAsia"/>
              <w:b w:val="0"/>
              <w:bCs w:val="0"/>
              <w:i w:val="0"/>
              <w:iCs w:val="0"/>
              <w:color w:val="7F7F7F" w:themeColor="text1" w:themeTint="80"/>
            </w:rPr>
          </w:pPr>
          <w:hyperlink w:anchor="_Toc24894483" w:history="1">
            <w:r w:rsidRPr="008606BE">
              <w:rPr>
                <w:rStyle w:val="Hyperlink"/>
                <w:color w:val="7F7F7F" w:themeColor="text1" w:themeTint="80"/>
              </w:rPr>
              <w:t>Conclusion</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_Toc24894483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12</w:t>
            </w:r>
            <w:r w:rsidRPr="008606BE">
              <w:rPr>
                <w:webHidden/>
                <w:color w:val="7F7F7F" w:themeColor="text1" w:themeTint="80"/>
              </w:rPr>
              <w:fldChar w:fldCharType="end"/>
            </w:r>
          </w:hyperlink>
        </w:p>
        <w:p w14:paraId="08912A71" w14:textId="382DF095" w:rsidR="008606BE" w:rsidRPr="008606BE" w:rsidRDefault="008606BE">
          <w:pPr>
            <w:pStyle w:val="TOC1"/>
            <w:rPr>
              <w:rFonts w:eastAsiaTheme="minorEastAsia"/>
              <w:b w:val="0"/>
              <w:bCs w:val="0"/>
              <w:i w:val="0"/>
              <w:iCs w:val="0"/>
              <w:color w:val="7F7F7F" w:themeColor="text1" w:themeTint="80"/>
            </w:rPr>
          </w:pPr>
          <w:hyperlink w:anchor="_Toc24894484" w:history="1">
            <w:r w:rsidRPr="008606BE">
              <w:rPr>
                <w:rStyle w:val="Hyperlink"/>
                <w:color w:val="7F7F7F" w:themeColor="text1" w:themeTint="80"/>
              </w:rPr>
              <w:t>Proof of Concept</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_Toc24894484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13</w:t>
            </w:r>
            <w:r w:rsidRPr="008606BE">
              <w:rPr>
                <w:webHidden/>
                <w:color w:val="7F7F7F" w:themeColor="text1" w:themeTint="80"/>
              </w:rPr>
              <w:fldChar w:fldCharType="end"/>
            </w:r>
          </w:hyperlink>
        </w:p>
        <w:p w14:paraId="4415F7C8" w14:textId="4183899D" w:rsidR="008606BE" w:rsidRPr="008606BE" w:rsidRDefault="008606BE">
          <w:pPr>
            <w:pStyle w:val="TOC1"/>
            <w:rPr>
              <w:rFonts w:eastAsiaTheme="minorEastAsia"/>
              <w:b w:val="0"/>
              <w:bCs w:val="0"/>
              <w:i w:val="0"/>
              <w:iCs w:val="0"/>
              <w:color w:val="7F7F7F" w:themeColor="text1" w:themeTint="80"/>
            </w:rPr>
          </w:pPr>
          <w:hyperlink w:anchor="_Toc24894485" w:history="1">
            <w:r w:rsidRPr="008606BE">
              <w:rPr>
                <w:rStyle w:val="Hyperlink"/>
                <w:color w:val="7F7F7F" w:themeColor="text1" w:themeTint="80"/>
              </w:rPr>
              <w:t>Reflection</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_Toc24894485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17</w:t>
            </w:r>
            <w:r w:rsidRPr="008606BE">
              <w:rPr>
                <w:webHidden/>
                <w:color w:val="7F7F7F" w:themeColor="text1" w:themeTint="80"/>
              </w:rPr>
              <w:fldChar w:fldCharType="end"/>
            </w:r>
          </w:hyperlink>
        </w:p>
        <w:p w14:paraId="19CF9F7B" w14:textId="6E9455D7" w:rsidR="008606BE" w:rsidRPr="008606BE" w:rsidRDefault="008606BE">
          <w:pPr>
            <w:pStyle w:val="TOC1"/>
            <w:rPr>
              <w:rFonts w:eastAsiaTheme="minorEastAsia"/>
              <w:b w:val="0"/>
              <w:bCs w:val="0"/>
              <w:i w:val="0"/>
              <w:iCs w:val="0"/>
              <w:color w:val="7F7F7F" w:themeColor="text1" w:themeTint="80"/>
            </w:rPr>
          </w:pPr>
          <w:hyperlink w:anchor="_Toc24894486" w:history="1">
            <w:r w:rsidRPr="008606BE">
              <w:rPr>
                <w:rStyle w:val="Hyperlink"/>
                <w:color w:val="7F7F7F" w:themeColor="text1" w:themeTint="80"/>
              </w:rPr>
              <w:t>Bibliography</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_Toc24894486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18</w:t>
            </w:r>
            <w:r w:rsidRPr="008606BE">
              <w:rPr>
                <w:webHidden/>
                <w:color w:val="7F7F7F" w:themeColor="text1" w:themeTint="80"/>
              </w:rPr>
              <w:fldChar w:fldCharType="end"/>
            </w:r>
          </w:hyperlink>
        </w:p>
        <w:p w14:paraId="4D25F3C5" w14:textId="05FC31CF" w:rsidR="008606BE" w:rsidRPr="008606BE" w:rsidRDefault="008606BE">
          <w:pPr>
            <w:pStyle w:val="TOC1"/>
            <w:rPr>
              <w:rFonts w:eastAsiaTheme="minorEastAsia"/>
              <w:b w:val="0"/>
              <w:bCs w:val="0"/>
              <w:i w:val="0"/>
              <w:iCs w:val="0"/>
              <w:color w:val="7F7F7F" w:themeColor="text1" w:themeTint="80"/>
            </w:rPr>
          </w:pPr>
          <w:hyperlink w:anchor="_Toc24894487" w:history="1">
            <w:r w:rsidRPr="008606BE">
              <w:rPr>
                <w:rStyle w:val="Hyperlink"/>
                <w:color w:val="7F7F7F" w:themeColor="text1" w:themeTint="80"/>
              </w:rPr>
              <w:t>Appendix 1</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_Toc24894487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19</w:t>
            </w:r>
            <w:r w:rsidRPr="008606BE">
              <w:rPr>
                <w:webHidden/>
                <w:color w:val="7F7F7F" w:themeColor="text1" w:themeTint="80"/>
              </w:rPr>
              <w:fldChar w:fldCharType="end"/>
            </w:r>
          </w:hyperlink>
        </w:p>
        <w:p w14:paraId="4405AE59" w14:textId="2B18686D" w:rsidR="008606BE" w:rsidRPr="008606BE" w:rsidRDefault="008606BE">
          <w:pPr>
            <w:pStyle w:val="TOC1"/>
            <w:rPr>
              <w:rFonts w:eastAsiaTheme="minorEastAsia"/>
              <w:b w:val="0"/>
              <w:bCs w:val="0"/>
              <w:i w:val="0"/>
              <w:iCs w:val="0"/>
              <w:color w:val="7F7F7F" w:themeColor="text1" w:themeTint="80"/>
            </w:rPr>
          </w:pPr>
          <w:hyperlink w:anchor="_Toc24894488" w:history="1">
            <w:r w:rsidRPr="008606BE">
              <w:rPr>
                <w:rStyle w:val="Hyperlink"/>
                <w:color w:val="7F7F7F" w:themeColor="text1" w:themeTint="80"/>
              </w:rPr>
              <w:t>Appendix 2</w:t>
            </w:r>
            <w:r w:rsidRPr="008606BE">
              <w:rPr>
                <w:webHidden/>
                <w:color w:val="7F7F7F" w:themeColor="text1" w:themeTint="80"/>
              </w:rPr>
              <w:tab/>
            </w:r>
            <w:r w:rsidRPr="008606BE">
              <w:rPr>
                <w:webHidden/>
                <w:color w:val="7F7F7F" w:themeColor="text1" w:themeTint="80"/>
              </w:rPr>
              <w:fldChar w:fldCharType="begin"/>
            </w:r>
            <w:r w:rsidRPr="008606BE">
              <w:rPr>
                <w:webHidden/>
                <w:color w:val="7F7F7F" w:themeColor="text1" w:themeTint="80"/>
              </w:rPr>
              <w:instrText xml:space="preserve"> PAGEREF _Toc24894488 \h </w:instrText>
            </w:r>
            <w:r w:rsidRPr="008606BE">
              <w:rPr>
                <w:webHidden/>
                <w:color w:val="7F7F7F" w:themeColor="text1" w:themeTint="80"/>
              </w:rPr>
            </w:r>
            <w:r w:rsidRPr="008606BE">
              <w:rPr>
                <w:webHidden/>
                <w:color w:val="7F7F7F" w:themeColor="text1" w:themeTint="80"/>
              </w:rPr>
              <w:fldChar w:fldCharType="separate"/>
            </w:r>
            <w:r w:rsidRPr="008606BE">
              <w:rPr>
                <w:webHidden/>
                <w:color w:val="7F7F7F" w:themeColor="text1" w:themeTint="80"/>
              </w:rPr>
              <w:t>20</w:t>
            </w:r>
            <w:r w:rsidRPr="008606BE">
              <w:rPr>
                <w:webHidden/>
                <w:color w:val="7F7F7F" w:themeColor="text1" w:themeTint="80"/>
              </w:rPr>
              <w:fldChar w:fldCharType="end"/>
            </w:r>
          </w:hyperlink>
        </w:p>
        <w:p w14:paraId="3172E0CB" w14:textId="28FE67BF" w:rsidR="00C12324" w:rsidRDefault="008606BE" w:rsidP="00C12324">
          <w:pPr>
            <w:rPr>
              <w:b/>
              <w:bCs/>
              <w:noProof/>
            </w:rPr>
          </w:pPr>
          <w:r w:rsidRPr="008606BE">
            <w:rPr>
              <w:b/>
              <w:bCs/>
              <w:noProof/>
              <w:color w:val="7F7F7F" w:themeColor="text1" w:themeTint="80"/>
            </w:rPr>
            <w:fldChar w:fldCharType="end"/>
          </w:r>
        </w:p>
      </w:sdtContent>
    </w:sdt>
    <w:p w14:paraId="3172E0CC" w14:textId="77777777" w:rsidR="00C12324" w:rsidRDefault="00C12324" w:rsidP="00C12324">
      <w:pPr>
        <w:rPr>
          <w:b/>
          <w:bCs/>
          <w:noProof/>
        </w:rPr>
      </w:pPr>
    </w:p>
    <w:p w14:paraId="3172E0CD" w14:textId="77777777" w:rsidR="00C12324" w:rsidRDefault="00C12324" w:rsidP="00C12324">
      <w:pPr>
        <w:rPr>
          <w:b/>
          <w:bCs/>
          <w:noProof/>
        </w:rPr>
      </w:pPr>
    </w:p>
    <w:p w14:paraId="3172E0CE" w14:textId="77777777" w:rsidR="00C12324" w:rsidRDefault="00C12324" w:rsidP="00C12324">
      <w:pPr>
        <w:rPr>
          <w:b/>
          <w:bCs/>
          <w:noProof/>
        </w:rPr>
      </w:pPr>
    </w:p>
    <w:p w14:paraId="3172E0CF" w14:textId="77777777" w:rsidR="00C12324" w:rsidRPr="00C12324" w:rsidRDefault="00C12324" w:rsidP="00C12324">
      <w:pPr>
        <w:rPr>
          <w:b/>
          <w:bCs/>
          <w:noProof/>
        </w:rPr>
      </w:pPr>
    </w:p>
    <w:p w14:paraId="3172E0D1" w14:textId="22102FD3" w:rsidR="005572E6" w:rsidRDefault="005572E6" w:rsidP="005572E6"/>
    <w:p w14:paraId="2B5B43C9" w14:textId="33F62AA7" w:rsidR="00262953" w:rsidRPr="005572E6" w:rsidRDefault="008606BE" w:rsidP="008606BE">
      <w:pPr>
        <w:pStyle w:val="Heading1"/>
        <w:jc w:val="center"/>
      </w:pPr>
      <w:bookmarkStart w:id="0" w:name="_Toc24887472"/>
      <w:r>
        <w:lastRenderedPageBreak/>
        <w:t>List of Illustrations</w:t>
      </w:r>
      <w:bookmarkStart w:id="1" w:name="_GoBack"/>
      <w:bookmarkEnd w:id="0"/>
      <w:bookmarkEnd w:id="1"/>
    </w:p>
    <w:tbl>
      <w:tblPr>
        <w:tblStyle w:val="PlainTable4"/>
        <w:tblW w:w="0" w:type="auto"/>
        <w:tblLook w:val="04A0" w:firstRow="1" w:lastRow="0" w:firstColumn="1" w:lastColumn="0" w:noHBand="0" w:noVBand="1"/>
      </w:tblPr>
      <w:tblGrid>
        <w:gridCol w:w="846"/>
        <w:gridCol w:w="7229"/>
        <w:gridCol w:w="1319"/>
      </w:tblGrid>
      <w:tr w:rsidR="007D4E5D" w14:paraId="3172E0D5" w14:textId="77777777" w:rsidTr="007D4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D2" w14:textId="77777777" w:rsidR="00CB7C95" w:rsidRPr="00CB7C95" w:rsidRDefault="008606BE" w:rsidP="00CB7C95">
            <w:pPr>
              <w:jc w:val="center"/>
              <w:rPr>
                <w:i/>
                <w:iCs/>
              </w:rPr>
            </w:pPr>
            <w:r>
              <w:rPr>
                <w:i/>
                <w:iCs/>
              </w:rPr>
              <w:t>F</w:t>
            </w:r>
            <w:r>
              <w:rPr>
                <w:i/>
                <w:iCs/>
              </w:rPr>
              <w:t>ig</w:t>
            </w:r>
            <w:r w:rsidRPr="00CB7C95">
              <w:rPr>
                <w:i/>
                <w:iCs/>
              </w:rPr>
              <w:t>.</w:t>
            </w:r>
          </w:p>
        </w:tc>
        <w:tc>
          <w:tcPr>
            <w:tcW w:w="7229" w:type="dxa"/>
          </w:tcPr>
          <w:p w14:paraId="3172E0D3" w14:textId="77777777" w:rsidR="00CB7C95" w:rsidRPr="00CB7C95" w:rsidRDefault="008606BE" w:rsidP="00CB7C95">
            <w:pPr>
              <w:jc w:val="center"/>
              <w:cnfStyle w:val="100000000000" w:firstRow="1" w:lastRow="0" w:firstColumn="0" w:lastColumn="0" w:oddVBand="0" w:evenVBand="0" w:oddHBand="0" w:evenHBand="0" w:firstRowFirstColumn="0" w:firstRowLastColumn="0" w:lastRowFirstColumn="0" w:lastRowLastColumn="0"/>
              <w:rPr>
                <w:i/>
                <w:iCs/>
              </w:rPr>
            </w:pPr>
            <w:r w:rsidRPr="00CB7C95">
              <w:rPr>
                <w:i/>
                <w:iCs/>
              </w:rPr>
              <w:t>Description</w:t>
            </w:r>
          </w:p>
        </w:tc>
        <w:tc>
          <w:tcPr>
            <w:tcW w:w="1319" w:type="dxa"/>
          </w:tcPr>
          <w:p w14:paraId="3172E0D4" w14:textId="77777777" w:rsidR="00CB7C95" w:rsidRPr="00CB7C95" w:rsidRDefault="008606BE" w:rsidP="00CB7C95">
            <w:pPr>
              <w:jc w:val="center"/>
              <w:cnfStyle w:val="100000000000" w:firstRow="1" w:lastRow="0" w:firstColumn="0" w:lastColumn="0" w:oddVBand="0" w:evenVBand="0" w:oddHBand="0" w:evenHBand="0" w:firstRowFirstColumn="0" w:firstRowLastColumn="0" w:lastRowFirstColumn="0" w:lastRowLastColumn="0"/>
              <w:rPr>
                <w:i/>
                <w:iCs/>
              </w:rPr>
            </w:pPr>
            <w:r w:rsidRPr="00CB7C95">
              <w:rPr>
                <w:i/>
                <w:iCs/>
              </w:rPr>
              <w:t>Page no.</w:t>
            </w:r>
          </w:p>
        </w:tc>
      </w:tr>
      <w:tr w:rsidR="0095448F" w14:paraId="5FA89107"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9A10B3" w14:textId="73EFAFC1" w:rsidR="0095448F" w:rsidRPr="00A37E96" w:rsidRDefault="0095448F" w:rsidP="004C11B5">
            <w:pPr>
              <w:jc w:val="center"/>
              <w:rPr>
                <w:b w:val="0"/>
                <w:bCs w:val="0"/>
                <w:i/>
                <w:iCs/>
                <w:sz w:val="24"/>
                <w:szCs w:val="24"/>
              </w:rPr>
            </w:pPr>
            <w:r w:rsidRPr="00A37E96">
              <w:rPr>
                <w:b w:val="0"/>
                <w:bCs w:val="0"/>
                <w:i/>
                <w:iCs/>
                <w:sz w:val="24"/>
                <w:szCs w:val="24"/>
              </w:rPr>
              <w:t>1</w:t>
            </w:r>
          </w:p>
        </w:tc>
        <w:tc>
          <w:tcPr>
            <w:tcW w:w="7229" w:type="dxa"/>
          </w:tcPr>
          <w:p w14:paraId="207F686A" w14:textId="6FF11693" w:rsidR="0095448F" w:rsidRPr="0077083B" w:rsidRDefault="008C653A" w:rsidP="00CB7C95">
            <w:pP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The Project Overview Flow Chart</w:t>
            </w:r>
          </w:p>
        </w:tc>
        <w:tc>
          <w:tcPr>
            <w:tcW w:w="1319" w:type="dxa"/>
          </w:tcPr>
          <w:p w14:paraId="52D565A0" w14:textId="0EFBEB3C" w:rsidR="0095448F" w:rsidRDefault="008C653A"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7</w:t>
            </w:r>
          </w:p>
        </w:tc>
      </w:tr>
      <w:tr w:rsidR="007D4E5D" w14:paraId="3172E0D9"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D6" w14:textId="1F1F30E9" w:rsidR="005572E6" w:rsidRPr="00A37E96" w:rsidRDefault="00A37E96" w:rsidP="004C11B5">
            <w:pPr>
              <w:jc w:val="center"/>
              <w:rPr>
                <w:b w:val="0"/>
                <w:bCs w:val="0"/>
                <w:i/>
                <w:iCs/>
                <w:sz w:val="24"/>
                <w:szCs w:val="24"/>
              </w:rPr>
            </w:pPr>
            <w:r w:rsidRPr="00A37E96">
              <w:rPr>
                <w:b w:val="0"/>
                <w:bCs w:val="0"/>
                <w:i/>
                <w:iCs/>
                <w:sz w:val="24"/>
                <w:szCs w:val="24"/>
              </w:rPr>
              <w:t>2</w:t>
            </w:r>
          </w:p>
        </w:tc>
        <w:tc>
          <w:tcPr>
            <w:tcW w:w="7229" w:type="dxa"/>
          </w:tcPr>
          <w:p w14:paraId="3172E0D7" w14:textId="77777777" w:rsidR="005572E6" w:rsidRPr="0077083B" w:rsidRDefault="008606BE" w:rsidP="00CB7C95">
            <w:pPr>
              <w:cnfStyle w:val="000000000000" w:firstRow="0" w:lastRow="0" w:firstColumn="0" w:lastColumn="0" w:oddVBand="0" w:evenVBand="0" w:oddHBand="0" w:evenHBand="0" w:firstRowFirstColumn="0" w:firstRowLastColumn="0" w:lastRowFirstColumn="0" w:lastRowLastColumn="0"/>
              <w:rPr>
                <w:i/>
                <w:iCs/>
                <w:sz w:val="24"/>
                <w:szCs w:val="24"/>
              </w:rPr>
            </w:pPr>
            <w:r w:rsidRPr="0077083B">
              <w:rPr>
                <w:i/>
                <w:iCs/>
                <w:sz w:val="24"/>
                <w:szCs w:val="24"/>
              </w:rPr>
              <w:t>List of Technologies Used</w:t>
            </w:r>
          </w:p>
        </w:tc>
        <w:tc>
          <w:tcPr>
            <w:tcW w:w="1319" w:type="dxa"/>
          </w:tcPr>
          <w:p w14:paraId="3172E0D8" w14:textId="539408AD" w:rsidR="005572E6" w:rsidRPr="004C11B5" w:rsidRDefault="00E517FC"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8</w:t>
            </w:r>
          </w:p>
        </w:tc>
      </w:tr>
      <w:tr w:rsidR="007D4E5D" w14:paraId="3172E0DD"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DA" w14:textId="531A88CB" w:rsidR="00CB7C95" w:rsidRPr="00A37E96" w:rsidRDefault="00A37E96" w:rsidP="004C11B5">
            <w:pPr>
              <w:jc w:val="center"/>
              <w:rPr>
                <w:b w:val="0"/>
                <w:bCs w:val="0"/>
                <w:i/>
                <w:iCs/>
                <w:sz w:val="24"/>
                <w:szCs w:val="24"/>
              </w:rPr>
            </w:pPr>
            <w:r w:rsidRPr="00A37E96">
              <w:rPr>
                <w:b w:val="0"/>
                <w:bCs w:val="0"/>
                <w:i/>
                <w:iCs/>
                <w:sz w:val="24"/>
                <w:szCs w:val="24"/>
              </w:rPr>
              <w:t>3</w:t>
            </w:r>
          </w:p>
        </w:tc>
        <w:tc>
          <w:tcPr>
            <w:tcW w:w="7229" w:type="dxa"/>
          </w:tcPr>
          <w:p w14:paraId="3172E0DB" w14:textId="77777777" w:rsidR="00CB7C95" w:rsidRPr="004C11B5" w:rsidRDefault="008606BE" w:rsidP="00CB7C95">
            <w:pPr>
              <w:cnfStyle w:val="000000100000" w:firstRow="0" w:lastRow="0" w:firstColumn="0" w:lastColumn="0" w:oddVBand="0" w:evenVBand="0" w:oddHBand="1" w:evenHBand="0" w:firstRowFirstColumn="0" w:firstRowLastColumn="0" w:lastRowFirstColumn="0" w:lastRowLastColumn="0"/>
              <w:rPr>
                <w:i/>
                <w:iCs/>
                <w:sz w:val="24"/>
                <w:szCs w:val="24"/>
              </w:rPr>
            </w:pPr>
            <w:r w:rsidRPr="004C11B5">
              <w:rPr>
                <w:i/>
                <w:iCs/>
                <w:sz w:val="24"/>
                <w:szCs w:val="24"/>
              </w:rPr>
              <w:t>Setting up VM on Azure</w:t>
            </w:r>
          </w:p>
        </w:tc>
        <w:tc>
          <w:tcPr>
            <w:tcW w:w="1319" w:type="dxa"/>
          </w:tcPr>
          <w:p w14:paraId="3172E0DC" w14:textId="1A580AE9" w:rsidR="00CB7C95" w:rsidRPr="004C11B5" w:rsidRDefault="00A65824"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13</w:t>
            </w:r>
          </w:p>
        </w:tc>
      </w:tr>
      <w:tr w:rsidR="007D4E5D" w14:paraId="3172E0E1"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DE" w14:textId="3780C0B2" w:rsidR="00CB7C95" w:rsidRPr="00A37E96" w:rsidRDefault="00A37E96" w:rsidP="004C11B5">
            <w:pPr>
              <w:jc w:val="center"/>
              <w:rPr>
                <w:b w:val="0"/>
                <w:bCs w:val="0"/>
                <w:i/>
                <w:iCs/>
                <w:sz w:val="24"/>
                <w:szCs w:val="24"/>
              </w:rPr>
            </w:pPr>
            <w:r w:rsidRPr="00A37E96">
              <w:rPr>
                <w:b w:val="0"/>
                <w:bCs w:val="0"/>
                <w:i/>
                <w:iCs/>
                <w:sz w:val="24"/>
                <w:szCs w:val="24"/>
              </w:rPr>
              <w:t>4</w:t>
            </w:r>
          </w:p>
        </w:tc>
        <w:tc>
          <w:tcPr>
            <w:tcW w:w="7229" w:type="dxa"/>
          </w:tcPr>
          <w:p w14:paraId="3172E0DF" w14:textId="77777777" w:rsidR="00CB7C95" w:rsidRPr="004C11B5" w:rsidRDefault="008606BE" w:rsidP="00CB7C95">
            <w:pPr>
              <w:cnfStyle w:val="000000000000" w:firstRow="0" w:lastRow="0" w:firstColumn="0" w:lastColumn="0" w:oddVBand="0" w:evenVBand="0" w:oddHBand="0" w:evenHBand="0" w:firstRowFirstColumn="0" w:firstRowLastColumn="0" w:lastRowFirstColumn="0" w:lastRowLastColumn="0"/>
              <w:rPr>
                <w:i/>
                <w:iCs/>
                <w:sz w:val="24"/>
                <w:szCs w:val="24"/>
              </w:rPr>
            </w:pPr>
            <w:r w:rsidRPr="004C11B5">
              <w:rPr>
                <w:i/>
                <w:iCs/>
                <w:sz w:val="24"/>
                <w:szCs w:val="24"/>
              </w:rPr>
              <w:t>Establishing Connection with VM from Terminal</w:t>
            </w:r>
          </w:p>
        </w:tc>
        <w:tc>
          <w:tcPr>
            <w:tcW w:w="1319" w:type="dxa"/>
          </w:tcPr>
          <w:p w14:paraId="3172E0E0" w14:textId="329E4810" w:rsidR="00CB7C95" w:rsidRPr="004C11B5" w:rsidRDefault="00A65824"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13</w:t>
            </w:r>
          </w:p>
        </w:tc>
      </w:tr>
      <w:tr w:rsidR="007D4E5D" w14:paraId="3172E0E5"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E2" w14:textId="367628B6" w:rsidR="00CB7C95" w:rsidRPr="00A37E96" w:rsidRDefault="00A37E96" w:rsidP="004C11B5">
            <w:pPr>
              <w:jc w:val="center"/>
              <w:rPr>
                <w:b w:val="0"/>
                <w:bCs w:val="0"/>
                <w:i/>
                <w:iCs/>
                <w:sz w:val="24"/>
                <w:szCs w:val="24"/>
              </w:rPr>
            </w:pPr>
            <w:r w:rsidRPr="00A37E96">
              <w:rPr>
                <w:b w:val="0"/>
                <w:bCs w:val="0"/>
                <w:i/>
                <w:iCs/>
                <w:sz w:val="24"/>
                <w:szCs w:val="24"/>
              </w:rPr>
              <w:t>5</w:t>
            </w:r>
          </w:p>
        </w:tc>
        <w:tc>
          <w:tcPr>
            <w:tcW w:w="7229" w:type="dxa"/>
          </w:tcPr>
          <w:p w14:paraId="3172E0E3" w14:textId="77777777" w:rsidR="00CB7C95" w:rsidRPr="004C11B5" w:rsidRDefault="008606BE" w:rsidP="00CB7C95">
            <w:pPr>
              <w:cnfStyle w:val="000000100000" w:firstRow="0" w:lastRow="0" w:firstColumn="0" w:lastColumn="0" w:oddVBand="0" w:evenVBand="0" w:oddHBand="1" w:evenHBand="0" w:firstRowFirstColumn="0" w:firstRowLastColumn="0" w:lastRowFirstColumn="0" w:lastRowLastColumn="0"/>
              <w:rPr>
                <w:i/>
                <w:iCs/>
                <w:sz w:val="24"/>
                <w:szCs w:val="24"/>
              </w:rPr>
            </w:pPr>
            <w:r w:rsidRPr="004C11B5">
              <w:rPr>
                <w:i/>
                <w:iCs/>
                <w:sz w:val="24"/>
                <w:szCs w:val="24"/>
              </w:rPr>
              <w:t>Configured Apache httpd Server</w:t>
            </w:r>
          </w:p>
        </w:tc>
        <w:tc>
          <w:tcPr>
            <w:tcW w:w="1319" w:type="dxa"/>
          </w:tcPr>
          <w:p w14:paraId="3172E0E4" w14:textId="025EBB87" w:rsidR="00CB7C95" w:rsidRPr="004C11B5" w:rsidRDefault="00A65824"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14</w:t>
            </w:r>
          </w:p>
        </w:tc>
      </w:tr>
      <w:tr w:rsidR="007D4E5D" w14:paraId="3172E0E9"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E6" w14:textId="4236847D" w:rsidR="00CB7C95" w:rsidRPr="00A37E96" w:rsidRDefault="00A37E96" w:rsidP="004C11B5">
            <w:pPr>
              <w:jc w:val="center"/>
              <w:rPr>
                <w:b w:val="0"/>
                <w:bCs w:val="0"/>
                <w:i/>
                <w:iCs/>
                <w:sz w:val="24"/>
                <w:szCs w:val="24"/>
              </w:rPr>
            </w:pPr>
            <w:r w:rsidRPr="00A37E96">
              <w:rPr>
                <w:b w:val="0"/>
                <w:bCs w:val="0"/>
                <w:i/>
                <w:iCs/>
                <w:sz w:val="24"/>
                <w:szCs w:val="24"/>
              </w:rPr>
              <w:t>6</w:t>
            </w:r>
          </w:p>
        </w:tc>
        <w:tc>
          <w:tcPr>
            <w:tcW w:w="7229" w:type="dxa"/>
          </w:tcPr>
          <w:p w14:paraId="3172E0E7" w14:textId="77777777" w:rsidR="00CB7C95" w:rsidRPr="004C11B5" w:rsidRDefault="008606BE" w:rsidP="00CB7C95">
            <w:pPr>
              <w:cnfStyle w:val="000000000000" w:firstRow="0" w:lastRow="0" w:firstColumn="0" w:lastColumn="0" w:oddVBand="0" w:evenVBand="0" w:oddHBand="0" w:evenHBand="0" w:firstRowFirstColumn="0" w:firstRowLastColumn="0" w:lastRowFirstColumn="0" w:lastRowLastColumn="0"/>
              <w:rPr>
                <w:i/>
                <w:iCs/>
                <w:sz w:val="24"/>
                <w:szCs w:val="24"/>
              </w:rPr>
            </w:pPr>
            <w:r w:rsidRPr="004C11B5">
              <w:rPr>
                <w:i/>
                <w:iCs/>
                <w:sz w:val="24"/>
                <w:szCs w:val="24"/>
              </w:rPr>
              <w:t>Installed Jenkins and Mapped it to Port 8080</w:t>
            </w:r>
          </w:p>
        </w:tc>
        <w:tc>
          <w:tcPr>
            <w:tcW w:w="1319" w:type="dxa"/>
          </w:tcPr>
          <w:p w14:paraId="3172E0E8" w14:textId="2B4E03D2" w:rsidR="00CB7C95" w:rsidRPr="004C11B5" w:rsidRDefault="00A65824"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14</w:t>
            </w:r>
          </w:p>
        </w:tc>
      </w:tr>
      <w:tr w:rsidR="007D4E5D" w14:paraId="3172E0ED"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EA" w14:textId="5DAA3106" w:rsidR="00CB7C95" w:rsidRPr="00A37E96" w:rsidRDefault="00A37E96" w:rsidP="004C11B5">
            <w:pPr>
              <w:jc w:val="center"/>
              <w:rPr>
                <w:b w:val="0"/>
                <w:bCs w:val="0"/>
                <w:i/>
                <w:iCs/>
                <w:sz w:val="24"/>
                <w:szCs w:val="24"/>
              </w:rPr>
            </w:pPr>
            <w:r w:rsidRPr="00A37E96">
              <w:rPr>
                <w:b w:val="0"/>
                <w:bCs w:val="0"/>
                <w:i/>
                <w:iCs/>
                <w:sz w:val="24"/>
                <w:szCs w:val="24"/>
              </w:rPr>
              <w:t>7</w:t>
            </w:r>
          </w:p>
        </w:tc>
        <w:tc>
          <w:tcPr>
            <w:tcW w:w="7229" w:type="dxa"/>
          </w:tcPr>
          <w:p w14:paraId="3172E0EB" w14:textId="77777777" w:rsidR="00CB7C95" w:rsidRPr="004C11B5" w:rsidRDefault="008606BE" w:rsidP="00CB7C95">
            <w:pPr>
              <w:cnfStyle w:val="000000100000" w:firstRow="0" w:lastRow="0" w:firstColumn="0" w:lastColumn="0" w:oddVBand="0" w:evenVBand="0" w:oddHBand="1" w:evenHBand="0" w:firstRowFirstColumn="0" w:firstRowLastColumn="0" w:lastRowFirstColumn="0" w:lastRowLastColumn="0"/>
              <w:rPr>
                <w:i/>
                <w:iCs/>
                <w:sz w:val="24"/>
                <w:szCs w:val="24"/>
              </w:rPr>
            </w:pPr>
            <w:r w:rsidRPr="004C11B5">
              <w:rPr>
                <w:i/>
                <w:iCs/>
                <w:noProof/>
                <w:sz w:val="24"/>
                <w:szCs w:val="24"/>
              </w:rPr>
              <w:t xml:space="preserve">Jenkins </w:t>
            </w:r>
            <w:r w:rsidRPr="004C11B5">
              <w:rPr>
                <w:i/>
                <w:iCs/>
                <w:noProof/>
                <w:sz w:val="24"/>
                <w:szCs w:val="24"/>
              </w:rPr>
              <w:t>successfully builds source code files for the first time after being pushed into GitHub</w:t>
            </w:r>
          </w:p>
        </w:tc>
        <w:tc>
          <w:tcPr>
            <w:tcW w:w="1319" w:type="dxa"/>
          </w:tcPr>
          <w:p w14:paraId="3172E0EC" w14:textId="5FBB1BA1" w:rsidR="00CB7C95" w:rsidRPr="004C11B5" w:rsidRDefault="00A65824"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14</w:t>
            </w:r>
          </w:p>
        </w:tc>
      </w:tr>
      <w:tr w:rsidR="007D4E5D" w14:paraId="3172E0F1"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EE" w14:textId="3C9B64FC" w:rsidR="00CB7C95" w:rsidRPr="00A37E96" w:rsidRDefault="00A37E96" w:rsidP="004C11B5">
            <w:pPr>
              <w:jc w:val="center"/>
              <w:rPr>
                <w:b w:val="0"/>
                <w:bCs w:val="0"/>
                <w:i/>
                <w:iCs/>
                <w:sz w:val="24"/>
                <w:szCs w:val="24"/>
              </w:rPr>
            </w:pPr>
            <w:r w:rsidRPr="00A37E96">
              <w:rPr>
                <w:b w:val="0"/>
                <w:bCs w:val="0"/>
                <w:i/>
                <w:iCs/>
                <w:sz w:val="24"/>
                <w:szCs w:val="24"/>
              </w:rPr>
              <w:t>8</w:t>
            </w:r>
          </w:p>
        </w:tc>
        <w:tc>
          <w:tcPr>
            <w:tcW w:w="7229" w:type="dxa"/>
          </w:tcPr>
          <w:p w14:paraId="3172E0EF" w14:textId="77777777" w:rsidR="00CB7C95" w:rsidRPr="004C11B5" w:rsidRDefault="008606BE" w:rsidP="00CB7C95">
            <w:pPr>
              <w:cnfStyle w:val="000000000000" w:firstRow="0" w:lastRow="0" w:firstColumn="0" w:lastColumn="0" w:oddVBand="0" w:evenVBand="0" w:oddHBand="0" w:evenHBand="0" w:firstRowFirstColumn="0" w:firstRowLastColumn="0" w:lastRowFirstColumn="0" w:lastRowLastColumn="0"/>
              <w:rPr>
                <w:i/>
                <w:iCs/>
                <w:sz w:val="24"/>
                <w:szCs w:val="24"/>
              </w:rPr>
            </w:pPr>
            <w:r w:rsidRPr="004C11B5">
              <w:rPr>
                <w:i/>
                <w:iCs/>
                <w:noProof/>
                <w:sz w:val="24"/>
                <w:szCs w:val="24"/>
              </w:rPr>
              <w:t>Website accessed using IP address after the first build by Jenkins</w:t>
            </w:r>
          </w:p>
        </w:tc>
        <w:tc>
          <w:tcPr>
            <w:tcW w:w="1319" w:type="dxa"/>
          </w:tcPr>
          <w:p w14:paraId="3172E0F0" w14:textId="69780AC9" w:rsidR="00CB7C95" w:rsidRPr="004C11B5" w:rsidRDefault="00A65824"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15</w:t>
            </w:r>
          </w:p>
        </w:tc>
      </w:tr>
      <w:tr w:rsidR="007D4E5D" w14:paraId="3172E0F5"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F2" w14:textId="69B0BF7F" w:rsidR="00CB7C95" w:rsidRPr="00A37E96" w:rsidRDefault="00A37E96" w:rsidP="004C11B5">
            <w:pPr>
              <w:jc w:val="center"/>
              <w:rPr>
                <w:b w:val="0"/>
                <w:bCs w:val="0"/>
                <w:i/>
                <w:iCs/>
                <w:sz w:val="24"/>
                <w:szCs w:val="24"/>
              </w:rPr>
            </w:pPr>
            <w:r w:rsidRPr="00A37E96">
              <w:rPr>
                <w:b w:val="0"/>
                <w:bCs w:val="0"/>
                <w:i/>
                <w:iCs/>
                <w:sz w:val="24"/>
                <w:szCs w:val="24"/>
              </w:rPr>
              <w:t>9</w:t>
            </w:r>
          </w:p>
        </w:tc>
        <w:tc>
          <w:tcPr>
            <w:tcW w:w="7229" w:type="dxa"/>
          </w:tcPr>
          <w:p w14:paraId="3172E0F3" w14:textId="77777777" w:rsidR="00CB7C95" w:rsidRPr="004C11B5" w:rsidRDefault="008606BE" w:rsidP="00CB7C95">
            <w:pPr>
              <w:cnfStyle w:val="000000100000" w:firstRow="0" w:lastRow="0" w:firstColumn="0" w:lastColumn="0" w:oddVBand="0" w:evenVBand="0" w:oddHBand="1" w:evenHBand="0" w:firstRowFirstColumn="0" w:firstRowLastColumn="0" w:lastRowFirstColumn="0" w:lastRowLastColumn="0"/>
              <w:rPr>
                <w:i/>
                <w:iCs/>
                <w:sz w:val="24"/>
                <w:szCs w:val="24"/>
              </w:rPr>
            </w:pPr>
            <w:r w:rsidRPr="004C11B5">
              <w:rPr>
                <w:i/>
                <w:iCs/>
                <w:noProof/>
                <w:sz w:val="24"/>
                <w:szCs w:val="24"/>
              </w:rPr>
              <w:t>Jenkins able to automatically build after every update of the website</w:t>
            </w:r>
          </w:p>
        </w:tc>
        <w:tc>
          <w:tcPr>
            <w:tcW w:w="1319" w:type="dxa"/>
          </w:tcPr>
          <w:p w14:paraId="3172E0F4" w14:textId="419D202D" w:rsidR="00CB7C95" w:rsidRPr="004C11B5" w:rsidRDefault="00A65824"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15</w:t>
            </w:r>
          </w:p>
        </w:tc>
      </w:tr>
      <w:tr w:rsidR="007D4E5D" w14:paraId="3172E0F9"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F6" w14:textId="5C5E8A86" w:rsidR="0017299F" w:rsidRPr="00A37E96" w:rsidRDefault="00A37E96" w:rsidP="004C11B5">
            <w:pPr>
              <w:jc w:val="center"/>
              <w:rPr>
                <w:b w:val="0"/>
                <w:bCs w:val="0"/>
                <w:i/>
                <w:iCs/>
                <w:sz w:val="24"/>
                <w:szCs w:val="24"/>
              </w:rPr>
            </w:pPr>
            <w:r w:rsidRPr="00A37E96">
              <w:rPr>
                <w:b w:val="0"/>
                <w:bCs w:val="0"/>
                <w:i/>
                <w:iCs/>
                <w:sz w:val="24"/>
                <w:szCs w:val="24"/>
              </w:rPr>
              <w:t>10</w:t>
            </w:r>
          </w:p>
        </w:tc>
        <w:tc>
          <w:tcPr>
            <w:tcW w:w="7229" w:type="dxa"/>
          </w:tcPr>
          <w:p w14:paraId="3172E0F7" w14:textId="77777777" w:rsidR="0017299F" w:rsidRPr="004C11B5" w:rsidRDefault="008606BE" w:rsidP="00CB7C95">
            <w:pPr>
              <w:cnfStyle w:val="000000000000" w:firstRow="0" w:lastRow="0" w:firstColumn="0" w:lastColumn="0" w:oddVBand="0" w:evenVBand="0" w:oddHBand="0" w:evenHBand="0" w:firstRowFirstColumn="0" w:firstRowLastColumn="0" w:lastRowFirstColumn="0" w:lastRowLastColumn="0"/>
              <w:rPr>
                <w:i/>
                <w:iCs/>
                <w:noProof/>
                <w:sz w:val="24"/>
                <w:szCs w:val="24"/>
              </w:rPr>
            </w:pPr>
            <w:r w:rsidRPr="004C11B5">
              <w:rPr>
                <w:i/>
                <w:iCs/>
                <w:noProof/>
                <w:sz w:val="24"/>
                <w:szCs w:val="24"/>
              </w:rPr>
              <w:t>Successfully purcha</w:t>
            </w:r>
            <w:r w:rsidRPr="004C11B5">
              <w:rPr>
                <w:i/>
                <w:iCs/>
                <w:noProof/>
                <w:sz w:val="24"/>
                <w:szCs w:val="24"/>
              </w:rPr>
              <w:t>sed a domain</w:t>
            </w:r>
          </w:p>
        </w:tc>
        <w:tc>
          <w:tcPr>
            <w:tcW w:w="1319" w:type="dxa"/>
          </w:tcPr>
          <w:p w14:paraId="3172E0F8" w14:textId="3FFC8CE2" w:rsidR="0017299F" w:rsidRPr="004C11B5" w:rsidRDefault="00A65824"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15</w:t>
            </w:r>
          </w:p>
        </w:tc>
      </w:tr>
      <w:tr w:rsidR="007D4E5D" w14:paraId="3172E0FD" w14:textId="77777777" w:rsidTr="007D4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72E0FA" w14:textId="25DFFDF1" w:rsidR="0017299F" w:rsidRPr="00A37E96" w:rsidRDefault="008606BE" w:rsidP="004C11B5">
            <w:pPr>
              <w:jc w:val="center"/>
              <w:rPr>
                <w:b w:val="0"/>
                <w:bCs w:val="0"/>
                <w:i/>
                <w:iCs/>
                <w:sz w:val="24"/>
                <w:szCs w:val="24"/>
              </w:rPr>
            </w:pPr>
            <w:r w:rsidRPr="00A37E96">
              <w:rPr>
                <w:b w:val="0"/>
                <w:bCs w:val="0"/>
                <w:i/>
                <w:iCs/>
                <w:sz w:val="24"/>
                <w:szCs w:val="24"/>
              </w:rPr>
              <w:t>1</w:t>
            </w:r>
            <w:r w:rsidR="00A37E96" w:rsidRPr="00A37E96">
              <w:rPr>
                <w:b w:val="0"/>
                <w:bCs w:val="0"/>
                <w:i/>
                <w:iCs/>
                <w:sz w:val="24"/>
                <w:szCs w:val="24"/>
              </w:rPr>
              <w:t>1</w:t>
            </w:r>
          </w:p>
        </w:tc>
        <w:tc>
          <w:tcPr>
            <w:tcW w:w="7229" w:type="dxa"/>
          </w:tcPr>
          <w:p w14:paraId="3172E0FB" w14:textId="77777777" w:rsidR="0017299F" w:rsidRPr="004C11B5" w:rsidRDefault="008606BE" w:rsidP="00CB7C95">
            <w:pPr>
              <w:cnfStyle w:val="000000100000" w:firstRow="0" w:lastRow="0" w:firstColumn="0" w:lastColumn="0" w:oddVBand="0" w:evenVBand="0" w:oddHBand="1" w:evenHBand="0" w:firstRowFirstColumn="0" w:firstRowLastColumn="0" w:lastRowFirstColumn="0" w:lastRowLastColumn="0"/>
              <w:rPr>
                <w:i/>
                <w:iCs/>
                <w:noProof/>
                <w:sz w:val="24"/>
                <w:szCs w:val="24"/>
              </w:rPr>
            </w:pPr>
            <w:r w:rsidRPr="004C11B5">
              <w:rPr>
                <w:i/>
                <w:iCs/>
                <w:noProof/>
                <w:sz w:val="24"/>
                <w:szCs w:val="24"/>
              </w:rPr>
              <w:t>Linked the domain name to the IP address of the VM</w:t>
            </w:r>
          </w:p>
        </w:tc>
        <w:tc>
          <w:tcPr>
            <w:tcW w:w="1319" w:type="dxa"/>
          </w:tcPr>
          <w:p w14:paraId="3172E0FC" w14:textId="0FF64AD8" w:rsidR="0017299F" w:rsidRPr="004C11B5" w:rsidRDefault="00A65824" w:rsidP="004C11B5">
            <w:pPr>
              <w:jc w:val="center"/>
              <w:cnfStyle w:val="000000100000" w:firstRow="0" w:lastRow="0" w:firstColumn="0" w:lastColumn="0" w:oddVBand="0" w:evenVBand="0" w:oddHBand="1" w:evenHBand="0" w:firstRowFirstColumn="0" w:firstRowLastColumn="0" w:lastRowFirstColumn="0" w:lastRowLastColumn="0"/>
              <w:rPr>
                <w:i/>
                <w:iCs/>
                <w:sz w:val="24"/>
                <w:szCs w:val="24"/>
              </w:rPr>
            </w:pPr>
            <w:r>
              <w:rPr>
                <w:i/>
                <w:iCs/>
                <w:sz w:val="24"/>
                <w:szCs w:val="24"/>
              </w:rPr>
              <w:t>16</w:t>
            </w:r>
          </w:p>
        </w:tc>
      </w:tr>
      <w:tr w:rsidR="007D4E5D" w14:paraId="3172E101" w14:textId="77777777" w:rsidTr="007D4E5D">
        <w:tc>
          <w:tcPr>
            <w:cnfStyle w:val="001000000000" w:firstRow="0" w:lastRow="0" w:firstColumn="1" w:lastColumn="0" w:oddVBand="0" w:evenVBand="0" w:oddHBand="0" w:evenHBand="0" w:firstRowFirstColumn="0" w:firstRowLastColumn="0" w:lastRowFirstColumn="0" w:lastRowLastColumn="0"/>
            <w:tcW w:w="846" w:type="dxa"/>
          </w:tcPr>
          <w:p w14:paraId="3172E0FE" w14:textId="1ADAB4AC" w:rsidR="0017299F" w:rsidRPr="00A37E96" w:rsidRDefault="008606BE" w:rsidP="004C11B5">
            <w:pPr>
              <w:jc w:val="center"/>
              <w:rPr>
                <w:b w:val="0"/>
                <w:bCs w:val="0"/>
                <w:i/>
                <w:iCs/>
                <w:sz w:val="24"/>
                <w:szCs w:val="24"/>
              </w:rPr>
            </w:pPr>
            <w:r w:rsidRPr="00A37E96">
              <w:rPr>
                <w:b w:val="0"/>
                <w:bCs w:val="0"/>
                <w:i/>
                <w:iCs/>
                <w:sz w:val="24"/>
                <w:szCs w:val="24"/>
              </w:rPr>
              <w:t>1</w:t>
            </w:r>
            <w:r w:rsidR="00A37E96" w:rsidRPr="00A37E96">
              <w:rPr>
                <w:b w:val="0"/>
                <w:bCs w:val="0"/>
                <w:i/>
                <w:iCs/>
                <w:sz w:val="24"/>
                <w:szCs w:val="24"/>
              </w:rPr>
              <w:t>2</w:t>
            </w:r>
          </w:p>
        </w:tc>
        <w:tc>
          <w:tcPr>
            <w:tcW w:w="7229" w:type="dxa"/>
          </w:tcPr>
          <w:p w14:paraId="3172E0FF" w14:textId="77777777" w:rsidR="0017299F" w:rsidRPr="004C11B5" w:rsidRDefault="008606BE" w:rsidP="00CB7C95">
            <w:pPr>
              <w:cnfStyle w:val="000000000000" w:firstRow="0" w:lastRow="0" w:firstColumn="0" w:lastColumn="0" w:oddVBand="0" w:evenVBand="0" w:oddHBand="0" w:evenHBand="0" w:firstRowFirstColumn="0" w:firstRowLastColumn="0" w:lastRowFirstColumn="0" w:lastRowLastColumn="0"/>
              <w:rPr>
                <w:i/>
                <w:iCs/>
                <w:noProof/>
                <w:sz w:val="24"/>
                <w:szCs w:val="24"/>
              </w:rPr>
            </w:pPr>
            <w:r w:rsidRPr="004C11B5">
              <w:rPr>
                <w:i/>
                <w:iCs/>
                <w:noProof/>
                <w:sz w:val="24"/>
                <w:szCs w:val="24"/>
              </w:rPr>
              <w:t>Website being accessed using the domain name</w:t>
            </w:r>
          </w:p>
        </w:tc>
        <w:tc>
          <w:tcPr>
            <w:tcW w:w="1319" w:type="dxa"/>
          </w:tcPr>
          <w:p w14:paraId="3172E100" w14:textId="412BF927" w:rsidR="0017299F" w:rsidRPr="004C11B5" w:rsidRDefault="00A65824" w:rsidP="004C11B5">
            <w:pPr>
              <w:jc w:val="center"/>
              <w:cnfStyle w:val="000000000000" w:firstRow="0" w:lastRow="0" w:firstColumn="0" w:lastColumn="0" w:oddVBand="0" w:evenVBand="0" w:oddHBand="0" w:evenHBand="0" w:firstRowFirstColumn="0" w:firstRowLastColumn="0" w:lastRowFirstColumn="0" w:lastRowLastColumn="0"/>
              <w:rPr>
                <w:i/>
                <w:iCs/>
                <w:sz w:val="24"/>
                <w:szCs w:val="24"/>
              </w:rPr>
            </w:pPr>
            <w:r>
              <w:rPr>
                <w:i/>
                <w:iCs/>
                <w:sz w:val="24"/>
                <w:szCs w:val="24"/>
              </w:rPr>
              <w:t>16</w:t>
            </w:r>
          </w:p>
        </w:tc>
      </w:tr>
    </w:tbl>
    <w:p w14:paraId="3172E102" w14:textId="77777777" w:rsidR="00CB7C95" w:rsidRPr="00CB7C95" w:rsidRDefault="00CB7C95" w:rsidP="00CB7C95"/>
    <w:p w14:paraId="3172E103" w14:textId="77777777" w:rsidR="00022BA1" w:rsidRPr="00CB7C95" w:rsidRDefault="008606BE" w:rsidP="00CB7C95">
      <w:pPr>
        <w:pStyle w:val="TOC1"/>
        <w:rPr>
          <w:rFonts w:eastAsiaTheme="minorEastAsia"/>
          <w:color w:val="auto"/>
        </w:rPr>
      </w:pPr>
      <w:r>
        <w:fldChar w:fldCharType="begin"/>
      </w:r>
      <w:r>
        <w:instrText xml:space="preserve"> TOC \o "1-3" \h \z \u </w:instrText>
      </w:r>
      <w:r>
        <w:fldChar w:fldCharType="separate"/>
      </w:r>
    </w:p>
    <w:p w14:paraId="3172E104" w14:textId="77777777" w:rsidR="00022BA1" w:rsidRDefault="008606BE" w:rsidP="00022BA1">
      <w:pPr>
        <w:rPr>
          <w:b/>
          <w:bCs/>
          <w:noProof/>
        </w:rPr>
      </w:pPr>
      <w:r>
        <w:rPr>
          <w:b/>
          <w:bCs/>
          <w:noProof/>
        </w:rPr>
        <w:fldChar w:fldCharType="end"/>
      </w:r>
    </w:p>
    <w:p w14:paraId="3172E105" w14:textId="77777777" w:rsidR="00022BA1" w:rsidRDefault="00022BA1" w:rsidP="00022BA1">
      <w:pPr>
        <w:rPr>
          <w:b/>
          <w:bCs/>
          <w:noProof/>
        </w:rPr>
      </w:pPr>
    </w:p>
    <w:p w14:paraId="3172E106" w14:textId="77777777" w:rsidR="00022BA1" w:rsidRPr="00022BA1" w:rsidRDefault="00022BA1" w:rsidP="00022BA1"/>
    <w:p w14:paraId="3172E107" w14:textId="77777777" w:rsidR="00230632" w:rsidRDefault="00230632" w:rsidP="00EC7EB3">
      <w:pPr>
        <w:pStyle w:val="Heading1"/>
        <w:rPr>
          <w:rStyle w:val="Emphasis"/>
        </w:rPr>
      </w:pPr>
    </w:p>
    <w:p w14:paraId="3172E108" w14:textId="77777777" w:rsidR="00230632" w:rsidRDefault="00230632" w:rsidP="00EC7EB3">
      <w:pPr>
        <w:pStyle w:val="Heading1"/>
        <w:rPr>
          <w:rStyle w:val="Emphasis"/>
        </w:rPr>
      </w:pPr>
    </w:p>
    <w:p w14:paraId="3172E109" w14:textId="77777777" w:rsidR="00252D49" w:rsidRDefault="00252D49" w:rsidP="00252D49"/>
    <w:p w14:paraId="3172E10A" w14:textId="4491F41E" w:rsidR="00252D49" w:rsidRDefault="00252D49" w:rsidP="00252D49"/>
    <w:p w14:paraId="2E4EFD0A" w14:textId="77777777" w:rsidR="00262953" w:rsidRPr="00252D49" w:rsidRDefault="00262953" w:rsidP="00252D49"/>
    <w:p w14:paraId="3172E10B" w14:textId="77777777" w:rsidR="00EC7EB3" w:rsidRPr="000040C5" w:rsidRDefault="008606BE" w:rsidP="00EC7EB3">
      <w:pPr>
        <w:pStyle w:val="Heading1"/>
      </w:pPr>
      <w:bookmarkStart w:id="2" w:name="_Toc24894467"/>
      <w:r>
        <w:rPr>
          <w:rStyle w:val="Emphasis"/>
        </w:rPr>
        <w:lastRenderedPageBreak/>
        <w:t>Introduction</w:t>
      </w:r>
      <w:bookmarkEnd w:id="2"/>
    </w:p>
    <w:p w14:paraId="3172E10C" w14:textId="77777777" w:rsidR="00581B1B" w:rsidRDefault="008606BE" w:rsidP="00714E19">
      <w:pPr>
        <w:jc w:val="both"/>
        <w:rPr>
          <w:noProof/>
        </w:rPr>
      </w:pPr>
      <w:r>
        <w:rPr>
          <w:noProof/>
        </w:rPr>
        <w:t xml:space="preserve">The project aims to deploy a web </w:t>
      </w:r>
      <w:r w:rsidR="00E813D9">
        <w:rPr>
          <w:noProof/>
        </w:rPr>
        <w:t xml:space="preserve">site on a </w:t>
      </w:r>
      <w:r>
        <w:rPr>
          <w:noProof/>
        </w:rPr>
        <w:t xml:space="preserve">server </w:t>
      </w:r>
      <w:r w:rsidR="00E813D9">
        <w:rPr>
          <w:noProof/>
        </w:rPr>
        <w:t>in the</w:t>
      </w:r>
      <w:r>
        <w:rPr>
          <w:noProof/>
        </w:rPr>
        <w:t xml:space="preserve"> cloud with build automation support. </w:t>
      </w:r>
      <w:r w:rsidR="0098777F">
        <w:rPr>
          <w:noProof/>
        </w:rPr>
        <w:t xml:space="preserve">The concept of </w:t>
      </w:r>
      <w:r w:rsidR="009455AB">
        <w:rPr>
          <w:noProof/>
        </w:rPr>
        <w:t xml:space="preserve">virtualization used </w:t>
      </w:r>
      <w:r w:rsidR="00DF3F3C">
        <w:rPr>
          <w:noProof/>
        </w:rPr>
        <w:t>by</w:t>
      </w:r>
      <w:r w:rsidR="0098777F">
        <w:rPr>
          <w:noProof/>
        </w:rPr>
        <w:t xml:space="preserve"> run</w:t>
      </w:r>
      <w:r w:rsidR="00DF3F3C">
        <w:rPr>
          <w:noProof/>
        </w:rPr>
        <w:t>ning</w:t>
      </w:r>
      <w:r w:rsidR="0098777F">
        <w:rPr>
          <w:noProof/>
        </w:rPr>
        <w:t xml:space="preserve"> a server</w:t>
      </w:r>
      <w:r w:rsidR="00DF3F3C">
        <w:rPr>
          <w:noProof/>
        </w:rPr>
        <w:t xml:space="preserve"> in the cloud</w:t>
      </w:r>
      <w:r w:rsidR="00687BFA">
        <w:rPr>
          <w:noProof/>
        </w:rPr>
        <w:t xml:space="preserve"> with a container installed in it to host the web files.</w:t>
      </w:r>
      <w:r w:rsidR="0083145A">
        <w:rPr>
          <w:noProof/>
        </w:rPr>
        <w:t xml:space="preserve"> Along with this container on the server, </w:t>
      </w:r>
      <w:r w:rsidR="00E7336C">
        <w:rPr>
          <w:noProof/>
        </w:rPr>
        <w:t xml:space="preserve">there </w:t>
      </w:r>
      <w:r w:rsidR="00447D2C">
        <w:rPr>
          <w:noProof/>
        </w:rPr>
        <w:t>is</w:t>
      </w:r>
      <w:r w:rsidR="0083145A">
        <w:rPr>
          <w:noProof/>
        </w:rPr>
        <w:t xml:space="preserve"> also an automation tool</w:t>
      </w:r>
      <w:r w:rsidR="00F04D1B">
        <w:rPr>
          <w:noProof/>
        </w:rPr>
        <w:t xml:space="preserve">. The automation tool will </w:t>
      </w:r>
      <w:r w:rsidR="0088633F">
        <w:rPr>
          <w:noProof/>
        </w:rPr>
        <w:t xml:space="preserve">enable </w:t>
      </w:r>
      <w:r w:rsidR="00F04D1B">
        <w:rPr>
          <w:noProof/>
        </w:rPr>
        <w:t>in keeping the website</w:t>
      </w:r>
      <w:r w:rsidR="008B07DF">
        <w:rPr>
          <w:noProof/>
        </w:rPr>
        <w:t xml:space="preserve"> updated on the server </w:t>
      </w:r>
      <w:r w:rsidR="00057CFF">
        <w:rPr>
          <w:noProof/>
        </w:rPr>
        <w:t xml:space="preserve">by syncing with </w:t>
      </w:r>
      <w:r w:rsidR="00817AA7">
        <w:rPr>
          <w:noProof/>
        </w:rPr>
        <w:t>the source code ma</w:t>
      </w:r>
      <w:r w:rsidR="00801143">
        <w:rPr>
          <w:noProof/>
        </w:rPr>
        <w:t>n</w:t>
      </w:r>
      <w:r w:rsidR="00817AA7">
        <w:rPr>
          <w:noProof/>
        </w:rPr>
        <w:t xml:space="preserve">agement </w:t>
      </w:r>
      <w:r w:rsidR="00801143">
        <w:rPr>
          <w:noProof/>
        </w:rPr>
        <w:t>application</w:t>
      </w:r>
      <w:r w:rsidR="00817AA7">
        <w:rPr>
          <w:noProof/>
        </w:rPr>
        <w:t>.</w:t>
      </w:r>
      <w:r w:rsidR="009455AB">
        <w:rPr>
          <w:noProof/>
        </w:rPr>
        <w:t xml:space="preserve"> </w:t>
      </w:r>
      <w:r w:rsidR="00970161">
        <w:rPr>
          <w:noProof/>
        </w:rPr>
        <w:t>A domain was purchase</w:t>
      </w:r>
      <w:r w:rsidR="0039459D">
        <w:rPr>
          <w:noProof/>
        </w:rPr>
        <w:t xml:space="preserve">d to </w:t>
      </w:r>
      <w:r w:rsidR="006F79B2">
        <w:rPr>
          <w:noProof/>
        </w:rPr>
        <w:t>let users access the website, and the domain servers configured</w:t>
      </w:r>
      <w:r w:rsidR="005A4FD2">
        <w:rPr>
          <w:noProof/>
        </w:rPr>
        <w:t xml:space="preserve"> </w:t>
      </w:r>
      <w:r w:rsidR="00413A9E">
        <w:rPr>
          <w:noProof/>
        </w:rPr>
        <w:t xml:space="preserve">to route the internet traffic to the website hosted </w:t>
      </w:r>
      <w:r w:rsidR="007B4165">
        <w:rPr>
          <w:noProof/>
        </w:rPr>
        <w:t xml:space="preserve">remotely </w:t>
      </w:r>
      <w:r w:rsidR="00B745E5">
        <w:rPr>
          <w:noProof/>
        </w:rPr>
        <w:t>in the cloud</w:t>
      </w:r>
      <w:r w:rsidR="00452543">
        <w:rPr>
          <w:noProof/>
        </w:rPr>
        <w:t>.</w:t>
      </w:r>
    </w:p>
    <w:p w14:paraId="3172E10D" w14:textId="77777777" w:rsidR="00D25F70" w:rsidRDefault="008606BE" w:rsidP="00714E19">
      <w:pPr>
        <w:jc w:val="both"/>
        <w:rPr>
          <w:noProof/>
        </w:rPr>
      </w:pPr>
      <w:r>
        <w:rPr>
          <w:noProof/>
        </w:rPr>
        <w:t>The project's design integrates multiple networking and system administration technologies from different service providers to create one interdependent system.</w:t>
      </w:r>
      <w:r w:rsidR="007B4165">
        <w:rPr>
          <w:noProof/>
        </w:rPr>
        <w:t xml:space="preserve"> </w:t>
      </w:r>
      <w:r w:rsidR="00346673">
        <w:rPr>
          <w:noProof/>
        </w:rPr>
        <w:t>The primar</w:t>
      </w:r>
      <w:r w:rsidR="00091987">
        <w:rPr>
          <w:noProof/>
        </w:rPr>
        <w:t xml:space="preserve">y reason for this approach is to </w:t>
      </w:r>
      <w:r w:rsidR="001D6D81">
        <w:rPr>
          <w:noProof/>
        </w:rPr>
        <w:t>demonstrate</w:t>
      </w:r>
      <w:r w:rsidR="00091987">
        <w:rPr>
          <w:noProof/>
        </w:rPr>
        <w:t xml:space="preserve"> </w:t>
      </w:r>
      <w:r w:rsidR="00510E7C">
        <w:rPr>
          <w:noProof/>
        </w:rPr>
        <w:t>the skills devel</w:t>
      </w:r>
      <w:r w:rsidR="001D6D81">
        <w:rPr>
          <w:noProof/>
        </w:rPr>
        <w:t xml:space="preserve">oped, which can only be </w:t>
      </w:r>
      <w:r w:rsidR="00227FA9">
        <w:rPr>
          <w:noProof/>
        </w:rPr>
        <w:t xml:space="preserve">highlighted by manually configuring each system </w:t>
      </w:r>
      <w:r w:rsidR="0000492F">
        <w:rPr>
          <w:noProof/>
        </w:rPr>
        <w:t xml:space="preserve">to work </w:t>
      </w:r>
      <w:r w:rsidR="00AC2234">
        <w:rPr>
          <w:noProof/>
        </w:rPr>
        <w:t>in an interdependent manner</w:t>
      </w:r>
      <w:r w:rsidR="00A3089A">
        <w:rPr>
          <w:noProof/>
        </w:rPr>
        <w:t xml:space="preserve"> rather than using a pre-built or configured </w:t>
      </w:r>
      <w:r w:rsidR="00D77F03">
        <w:rPr>
          <w:noProof/>
        </w:rPr>
        <w:t>system.</w:t>
      </w:r>
    </w:p>
    <w:p w14:paraId="3172E10E" w14:textId="77777777" w:rsidR="00252D49" w:rsidRPr="000040C5" w:rsidRDefault="008606BE" w:rsidP="00252D49">
      <w:pPr>
        <w:pStyle w:val="Heading1"/>
      </w:pPr>
      <w:bookmarkStart w:id="3" w:name="_Toc24894468"/>
      <w:r>
        <w:rPr>
          <w:rStyle w:val="Emphasis"/>
        </w:rPr>
        <w:t>Background</w:t>
      </w:r>
      <w:bookmarkEnd w:id="3"/>
    </w:p>
    <w:p w14:paraId="3172E10F" w14:textId="77777777" w:rsidR="00D25F70" w:rsidRDefault="008606BE" w:rsidP="00714E19">
      <w:pPr>
        <w:jc w:val="both"/>
        <w:rPr>
          <w:noProof/>
        </w:rPr>
      </w:pPr>
      <w:r>
        <w:rPr>
          <w:noProof/>
        </w:rPr>
        <w:t xml:space="preserve">This project </w:t>
      </w:r>
      <w:r w:rsidR="0007121B">
        <w:rPr>
          <w:noProof/>
        </w:rPr>
        <w:t>utilizes technologies based on virtualization</w:t>
      </w:r>
      <w:r w:rsidR="00AC005A">
        <w:rPr>
          <w:noProof/>
        </w:rPr>
        <w:t>- cloud and</w:t>
      </w:r>
      <w:r w:rsidR="0007121B">
        <w:rPr>
          <w:noProof/>
        </w:rPr>
        <w:t xml:space="preserve"> containers</w:t>
      </w:r>
      <w:r w:rsidR="00AA769C">
        <w:rPr>
          <w:noProof/>
        </w:rPr>
        <w:t>, automation, and DNS.</w:t>
      </w:r>
      <w:r w:rsidR="00814614">
        <w:rPr>
          <w:noProof/>
        </w:rPr>
        <w:t xml:space="preserve"> These systems </w:t>
      </w:r>
      <w:r w:rsidR="00DA7254">
        <w:rPr>
          <w:noProof/>
        </w:rPr>
        <w:t xml:space="preserve">work together to host the website on a cloud server, </w:t>
      </w:r>
      <w:r w:rsidR="001A3466">
        <w:rPr>
          <w:noProof/>
        </w:rPr>
        <w:t xml:space="preserve">which stays updated automatically and </w:t>
      </w:r>
      <w:r w:rsidR="008C7A9F">
        <w:rPr>
          <w:noProof/>
        </w:rPr>
        <w:t xml:space="preserve">is </w:t>
      </w:r>
      <w:r w:rsidR="00A023B9">
        <w:rPr>
          <w:noProof/>
        </w:rPr>
        <w:t xml:space="preserve">accessible to the </w:t>
      </w:r>
      <w:r w:rsidR="009B19D0">
        <w:rPr>
          <w:noProof/>
        </w:rPr>
        <w:t>use</w:t>
      </w:r>
      <w:r w:rsidR="00C9563D">
        <w:rPr>
          <w:noProof/>
        </w:rPr>
        <w:t>rs from across the world</w:t>
      </w:r>
      <w:r w:rsidR="00A023B9">
        <w:rPr>
          <w:noProof/>
        </w:rPr>
        <w:t xml:space="preserve"> through the domain name</w:t>
      </w:r>
      <w:r w:rsidR="009B19D0">
        <w:rPr>
          <w:noProof/>
        </w:rPr>
        <w:t>.</w:t>
      </w:r>
      <w:r w:rsidR="008C7A9F">
        <w:rPr>
          <w:noProof/>
        </w:rPr>
        <w:t xml:space="preserve"> Let us understand the </w:t>
      </w:r>
      <w:r w:rsidR="002A1757">
        <w:rPr>
          <w:noProof/>
        </w:rPr>
        <w:t xml:space="preserve">various </w:t>
      </w:r>
      <w:r w:rsidR="008C7A9F">
        <w:rPr>
          <w:noProof/>
        </w:rPr>
        <w:t>technologies used in more detai</w:t>
      </w:r>
      <w:r w:rsidR="003D2A0E">
        <w:rPr>
          <w:noProof/>
        </w:rPr>
        <w:t xml:space="preserve">l before heading into the technical specifications </w:t>
      </w:r>
      <w:r w:rsidR="002A1757">
        <w:rPr>
          <w:noProof/>
        </w:rPr>
        <w:t>of it.</w:t>
      </w:r>
    </w:p>
    <w:p w14:paraId="3172E110" w14:textId="77777777" w:rsidR="00B90035" w:rsidRPr="000040C5" w:rsidRDefault="008606BE" w:rsidP="00B90035">
      <w:pPr>
        <w:pStyle w:val="Heading2"/>
      </w:pPr>
      <w:bookmarkStart w:id="4" w:name="_Toc24894469"/>
      <w:r>
        <w:t>Virtualization</w:t>
      </w:r>
      <w:bookmarkEnd w:id="4"/>
    </w:p>
    <w:p w14:paraId="3172E111" w14:textId="6A2A3C13" w:rsidR="00B90035" w:rsidRDefault="008606BE" w:rsidP="00714E19">
      <w:pPr>
        <w:jc w:val="both"/>
      </w:pPr>
      <w:r>
        <w:t>Virtualization is the process in</w:t>
      </w:r>
      <w:r>
        <w:t xml:space="preserve"> which a system's hardware resources get divided into multiple instances, with each instance running its version of the environment. The Hypervisor is the one responsible for this. A Hypervisor divides the systems hardware or operating system from the reso</w:t>
      </w:r>
      <w:r>
        <w:t>urces running on it. The Hypervisor manages the allocation of resources like memory, data access,</w:t>
      </w:r>
      <w:r>
        <w:t xml:space="preserve"> storage, networking, and security to each of the instances running within it. In this way, a single system or server can have multiple virtual machines ru</w:t>
      </w:r>
      <w:r>
        <w:t>nning within it. Virtualization technology lets utilize systems resources to a very high degree of efficiency</w:t>
      </w:r>
      <w:r w:rsidR="00850F88">
        <w:t xml:space="preserve"> </w:t>
      </w:r>
      <w:r w:rsidR="00850F88">
        <w:fldChar w:fldCharType="begin"/>
      </w:r>
      <w:r w:rsidR="00802C0C">
        <w:instrText xml:space="preserve"> ADDIN ZOTERO_ITEM CSL_CITATION {"citationID":"cp9MZ7oG","properties":{"formattedCitation":"({\\i{}What is virtualization?}, no date)","plainCitation":"(What is virtualization?, no date)","noteIndex":0},"citationItems":[{"id":2,"uris":["http://zotero.org/users/6159635/items/KPKDUVH3"],"uri":["http://zotero.org/users/6159635/items/KPKDUVH3"],"itemData":{"id":2,"type":"webpage","title":"What is virtualization?","abstract":"Virtualization is technology that lets you create useful IT services using resources that are traditionally bound to hardware.","URL":"https://www.redhat.com/en/topics/virtualization/what-is-virtualization","language":"en","accessed":{"date-parts":[["2019",11,16]]}}}],"schema":"https://github.com/citation-style-language/schema/raw/master/csl-citation.json"} </w:instrText>
      </w:r>
      <w:r w:rsidR="00850F88">
        <w:fldChar w:fldCharType="separate"/>
      </w:r>
      <w:r w:rsidR="00802C0C" w:rsidRPr="00802C0C">
        <w:rPr>
          <w:rFonts w:ascii="Calibri Light" w:cs="Calibri Light"/>
          <w:color w:val="808080"/>
          <w:lang w:val="en-GB"/>
        </w:rPr>
        <w:t>(</w:t>
      </w:r>
      <w:r w:rsidR="00802C0C" w:rsidRPr="00802C0C">
        <w:rPr>
          <w:rFonts w:ascii="Calibri Light" w:cs="Calibri Light"/>
          <w:i/>
          <w:iCs/>
          <w:color w:val="808080"/>
          <w:lang w:val="en-GB"/>
        </w:rPr>
        <w:t>What is virtualization?</w:t>
      </w:r>
      <w:r w:rsidR="00802C0C" w:rsidRPr="00802C0C">
        <w:rPr>
          <w:rFonts w:ascii="Calibri Light" w:cs="Calibri Light"/>
          <w:color w:val="808080"/>
          <w:lang w:val="en-GB"/>
        </w:rPr>
        <w:t>, no date)</w:t>
      </w:r>
      <w:r w:rsidR="00850F88">
        <w:fldChar w:fldCharType="end"/>
      </w:r>
      <w:r w:rsidR="00FE6F6E">
        <w:t>.</w:t>
      </w:r>
    </w:p>
    <w:p w14:paraId="3172E112" w14:textId="77777777" w:rsidR="00CA4D80" w:rsidRDefault="00CA4D80" w:rsidP="00714E19">
      <w:pPr>
        <w:jc w:val="both"/>
      </w:pPr>
    </w:p>
    <w:p w14:paraId="3172E113" w14:textId="77777777" w:rsidR="00CA4D80" w:rsidRDefault="00CA4D80" w:rsidP="00714E19">
      <w:pPr>
        <w:jc w:val="both"/>
      </w:pPr>
    </w:p>
    <w:p w14:paraId="3172E114" w14:textId="77777777" w:rsidR="00CA4D80" w:rsidRDefault="00CA4D80" w:rsidP="00714E19">
      <w:pPr>
        <w:jc w:val="both"/>
      </w:pPr>
    </w:p>
    <w:p w14:paraId="3172E115" w14:textId="77777777" w:rsidR="00B90035" w:rsidRDefault="008606BE" w:rsidP="00714E19">
      <w:pPr>
        <w:jc w:val="both"/>
      </w:pPr>
      <w:r>
        <w:lastRenderedPageBreak/>
        <w:t>Virtualization itself has five categories based on specific needs. They are:</w:t>
      </w:r>
    </w:p>
    <w:p w14:paraId="3172E116" w14:textId="77777777" w:rsidR="00B90035" w:rsidRDefault="008606BE" w:rsidP="00714E19">
      <w:pPr>
        <w:pStyle w:val="ListParagraph"/>
        <w:numPr>
          <w:ilvl w:val="0"/>
          <w:numId w:val="12"/>
        </w:numPr>
        <w:jc w:val="both"/>
      </w:pPr>
      <w:r>
        <w:t xml:space="preserve">Data </w:t>
      </w:r>
      <w:r>
        <w:t>Virtualization</w:t>
      </w:r>
    </w:p>
    <w:p w14:paraId="3172E117" w14:textId="77777777" w:rsidR="00B90035" w:rsidRDefault="008606BE" w:rsidP="00714E19">
      <w:pPr>
        <w:pStyle w:val="ListParagraph"/>
        <w:numPr>
          <w:ilvl w:val="0"/>
          <w:numId w:val="12"/>
        </w:numPr>
        <w:jc w:val="both"/>
      </w:pPr>
      <w:r>
        <w:t>Desktop Virtualization</w:t>
      </w:r>
    </w:p>
    <w:p w14:paraId="3172E118" w14:textId="77777777" w:rsidR="00B90035" w:rsidRDefault="008606BE" w:rsidP="00714E19">
      <w:pPr>
        <w:pStyle w:val="ListParagraph"/>
        <w:numPr>
          <w:ilvl w:val="0"/>
          <w:numId w:val="12"/>
        </w:numPr>
        <w:jc w:val="both"/>
      </w:pPr>
      <w:r>
        <w:t>Server Virtualization</w:t>
      </w:r>
    </w:p>
    <w:p w14:paraId="3172E119" w14:textId="77777777" w:rsidR="00B90035" w:rsidRDefault="008606BE" w:rsidP="00714E19">
      <w:pPr>
        <w:pStyle w:val="ListParagraph"/>
        <w:numPr>
          <w:ilvl w:val="0"/>
          <w:numId w:val="12"/>
        </w:numPr>
        <w:jc w:val="both"/>
      </w:pPr>
      <w:r>
        <w:t>Operating System Virtualization</w:t>
      </w:r>
    </w:p>
    <w:p w14:paraId="3172E11A" w14:textId="77777777" w:rsidR="00B90035" w:rsidRDefault="008606BE" w:rsidP="00714E19">
      <w:pPr>
        <w:pStyle w:val="ListParagraph"/>
        <w:numPr>
          <w:ilvl w:val="0"/>
          <w:numId w:val="12"/>
        </w:numPr>
        <w:jc w:val="both"/>
      </w:pPr>
      <w:r>
        <w:t>Network Virtualization</w:t>
      </w:r>
    </w:p>
    <w:p w14:paraId="3172E11B" w14:textId="77777777" w:rsidR="00B90035" w:rsidRDefault="008606BE" w:rsidP="00714E19">
      <w:pPr>
        <w:jc w:val="both"/>
      </w:pPr>
      <w:r>
        <w:t>This project uses the concept of Server Virtualization. In this, each server has multiple virtual machines running within it, each with its o</w:t>
      </w:r>
      <w:r>
        <w:t>perating system and hardware resources allocated to it. So, using virtualization, we can host the web files on a virtual machine in a server instead of locally, thus reducing cost and energy.</w:t>
      </w:r>
    </w:p>
    <w:p w14:paraId="3172E11C" w14:textId="77777777" w:rsidR="00B90035" w:rsidRDefault="008606BE" w:rsidP="00B90035">
      <w:pPr>
        <w:pStyle w:val="Heading2"/>
      </w:pPr>
      <w:bookmarkStart w:id="5" w:name="_Toc24894470"/>
      <w:r>
        <w:t>Cloud Computing</w:t>
      </w:r>
      <w:bookmarkEnd w:id="5"/>
    </w:p>
    <w:p w14:paraId="3172E11D" w14:textId="6AE91142" w:rsidR="004D01C4" w:rsidRDefault="008606BE" w:rsidP="00714E19">
      <w:pPr>
        <w:jc w:val="both"/>
      </w:pPr>
      <w:r>
        <w:t xml:space="preserve">Cloud computing is the process of utilizing </w:t>
      </w:r>
      <w:r w:rsidR="00774F89">
        <w:t xml:space="preserve">other computer hardware and software resources </w:t>
      </w:r>
      <w:r w:rsidR="00345C39">
        <w:t xml:space="preserve">for our needs. </w:t>
      </w:r>
      <w:r w:rsidR="00EF4FA9">
        <w:t xml:space="preserve">Cloud computing services include computing </w:t>
      </w:r>
      <w:r w:rsidR="00F57011">
        <w:t>resources and data storage</w:t>
      </w:r>
      <w:r w:rsidR="00455AAB">
        <w:t>. There are three ways</w:t>
      </w:r>
      <w:r w:rsidR="008B53B8">
        <w:t xml:space="preserve"> of using them. The flexibility and responsibility of each service differ.</w:t>
      </w:r>
      <w:r w:rsidR="003032D2">
        <w:t xml:space="preserve"> They are:</w:t>
      </w:r>
    </w:p>
    <w:p w14:paraId="3172E11E" w14:textId="77777777" w:rsidR="003032D2" w:rsidRDefault="008606BE" w:rsidP="00714E19">
      <w:pPr>
        <w:pStyle w:val="ListParagraph"/>
        <w:numPr>
          <w:ilvl w:val="0"/>
          <w:numId w:val="13"/>
        </w:numPr>
        <w:jc w:val="both"/>
      </w:pPr>
      <w:r>
        <w:t>Iaas – Infrastructure as a Service</w:t>
      </w:r>
    </w:p>
    <w:p w14:paraId="3172E11F" w14:textId="77777777" w:rsidR="003032D2" w:rsidRDefault="008606BE" w:rsidP="00714E19">
      <w:pPr>
        <w:pStyle w:val="ListParagraph"/>
        <w:numPr>
          <w:ilvl w:val="0"/>
          <w:numId w:val="13"/>
        </w:numPr>
        <w:jc w:val="both"/>
      </w:pPr>
      <w:r>
        <w:t>Paas – Platform as a Service</w:t>
      </w:r>
    </w:p>
    <w:p w14:paraId="3172E120" w14:textId="77777777" w:rsidR="003032D2" w:rsidRDefault="008606BE" w:rsidP="00714E19">
      <w:pPr>
        <w:pStyle w:val="ListParagraph"/>
        <w:numPr>
          <w:ilvl w:val="0"/>
          <w:numId w:val="13"/>
        </w:numPr>
        <w:jc w:val="both"/>
      </w:pPr>
      <w:r>
        <w:t>Saas – Software as a Service</w:t>
      </w:r>
    </w:p>
    <w:p w14:paraId="3172E121" w14:textId="77777777" w:rsidR="003032D2" w:rsidRDefault="008606BE" w:rsidP="00714E19">
      <w:pPr>
        <w:jc w:val="both"/>
      </w:pPr>
      <w:r>
        <w:t>The Iaas service</w:t>
      </w:r>
      <w:r w:rsidR="00EE316B">
        <w:t xml:space="preserve"> provides the highest flexibility where</w:t>
      </w:r>
      <w:r w:rsidR="00BA75B2">
        <w:t xml:space="preserve"> we maintain </w:t>
      </w:r>
      <w:r w:rsidR="00FC0954">
        <w:t>the server’s hardware and software</w:t>
      </w:r>
      <w:r w:rsidR="00C04AB9">
        <w:t xml:space="preserve"> as we deem necessary. The service provider provides only the equipment </w:t>
      </w:r>
      <w:r w:rsidR="008B53B8">
        <w:t>and infrastructure</w:t>
      </w:r>
      <w:r w:rsidR="00C04AB9">
        <w:t>.</w:t>
      </w:r>
    </w:p>
    <w:p w14:paraId="3172E122" w14:textId="77777777" w:rsidR="00C56BF2" w:rsidRDefault="008606BE" w:rsidP="00714E19">
      <w:pPr>
        <w:jc w:val="both"/>
      </w:pPr>
      <w:r>
        <w:t>The Paas service provides</w:t>
      </w:r>
      <w:r w:rsidR="00B70271">
        <w:t xml:space="preserve"> the server along with its operating syst</w:t>
      </w:r>
      <w:r w:rsidR="00DA7190">
        <w:t>em</w:t>
      </w:r>
      <w:r w:rsidR="00F02915">
        <w:t xml:space="preserve"> and maintenance</w:t>
      </w:r>
      <w:r w:rsidR="00BF7269">
        <w:t xml:space="preserve">. </w:t>
      </w:r>
      <w:r w:rsidR="001A06CD">
        <w:t>We can focus on developing, testing, and deploying</w:t>
      </w:r>
      <w:r w:rsidR="00E8701E">
        <w:t xml:space="preserve"> our application. </w:t>
      </w:r>
    </w:p>
    <w:p w14:paraId="3172E123" w14:textId="77777777" w:rsidR="00FE3B14" w:rsidRDefault="008606BE" w:rsidP="00714E19">
      <w:pPr>
        <w:jc w:val="both"/>
      </w:pPr>
      <w:r>
        <w:t>The Saas service only lets us wo</w:t>
      </w:r>
      <w:r>
        <w:t>rk with software</w:t>
      </w:r>
      <w:r w:rsidR="001F604D">
        <w:t xml:space="preserve"> in the cloud</w:t>
      </w:r>
      <w:r w:rsidR="00200B9D">
        <w:t>. The service provider manages everything else.</w:t>
      </w:r>
    </w:p>
    <w:p w14:paraId="3172E124" w14:textId="77777777" w:rsidR="004156B6" w:rsidRDefault="008606BE" w:rsidP="00714E19">
      <w:pPr>
        <w:jc w:val="both"/>
      </w:pPr>
      <w:r>
        <w:t>This project utilizes Iaas</w:t>
      </w:r>
      <w:r w:rsidR="001B5B74">
        <w:t xml:space="preserve"> service from the cloud service provider.</w:t>
      </w:r>
      <w:r w:rsidR="00EF624A">
        <w:t xml:space="preserve"> This service lets us create a virtual machine on the cloud server</w:t>
      </w:r>
      <w:r w:rsidR="00681AF2">
        <w:t>. We can choose the operating system to run on this virtual machine</w:t>
      </w:r>
      <w:r w:rsidR="00324EC8">
        <w:t>, the memory required for computation, data storage</w:t>
      </w:r>
      <w:r w:rsidR="0049394B">
        <w:t>, and network security features.</w:t>
      </w:r>
    </w:p>
    <w:p w14:paraId="3172E125" w14:textId="77777777" w:rsidR="00D525CD" w:rsidRDefault="008606BE" w:rsidP="00714E19">
      <w:pPr>
        <w:jc w:val="both"/>
      </w:pPr>
      <w:r>
        <w:t xml:space="preserve">Using a virtual machine </w:t>
      </w:r>
      <w:r w:rsidR="00AA2EAD">
        <w:t>on the cloud to act as the web server has</w:t>
      </w:r>
      <w:r>
        <w:t xml:space="preserve"> the following benefits:</w:t>
      </w:r>
    </w:p>
    <w:p w14:paraId="3172E126" w14:textId="77777777" w:rsidR="00D525CD" w:rsidRDefault="008606BE" w:rsidP="00714E19">
      <w:pPr>
        <w:pStyle w:val="ListParagraph"/>
        <w:numPr>
          <w:ilvl w:val="0"/>
          <w:numId w:val="14"/>
        </w:numPr>
        <w:jc w:val="both"/>
      </w:pPr>
      <w:r>
        <w:t xml:space="preserve">Scalability – Depending on the requirements and demand, we can scale up or scale down the </w:t>
      </w:r>
      <w:r w:rsidR="00914F47">
        <w:t>computational power and data storage capacity of the virtual machine</w:t>
      </w:r>
      <w:r w:rsidR="00BB435D">
        <w:t xml:space="preserve"> </w:t>
      </w:r>
      <w:r w:rsidR="00DB7CD3">
        <w:t xml:space="preserve">or </w:t>
      </w:r>
      <w:r w:rsidR="00AF4213">
        <w:t xml:space="preserve">increase or decrease the number of virtual machines </w:t>
      </w:r>
      <w:r w:rsidR="00BB435D">
        <w:t>almost instantaneously.</w:t>
      </w:r>
    </w:p>
    <w:p w14:paraId="3172E127" w14:textId="77777777" w:rsidR="00BB435D" w:rsidRDefault="008606BE" w:rsidP="00714E19">
      <w:pPr>
        <w:pStyle w:val="ListParagraph"/>
        <w:numPr>
          <w:ilvl w:val="0"/>
          <w:numId w:val="14"/>
        </w:numPr>
        <w:jc w:val="both"/>
      </w:pPr>
      <w:r>
        <w:lastRenderedPageBreak/>
        <w:t>Cost-effective</w:t>
      </w:r>
      <w:r w:rsidR="00233969">
        <w:t>ness</w:t>
      </w:r>
      <w:r>
        <w:t xml:space="preserve"> – The most significant advantage of using cloud services is cost-effectiveness. We </w:t>
      </w:r>
      <w:r w:rsidR="003B5E85">
        <w:t>do not need to invest in purchasing, maintaining, or updating the server resources</w:t>
      </w:r>
      <w:r w:rsidR="00635B81">
        <w:t>. All this is taken care of by the service provider.</w:t>
      </w:r>
    </w:p>
    <w:p w14:paraId="3172E128" w14:textId="77777777" w:rsidR="00635B81" w:rsidRDefault="008606BE" w:rsidP="00714E19">
      <w:pPr>
        <w:pStyle w:val="ListParagraph"/>
        <w:numPr>
          <w:ilvl w:val="0"/>
          <w:numId w:val="14"/>
        </w:numPr>
        <w:jc w:val="both"/>
      </w:pPr>
      <w:r>
        <w:t xml:space="preserve">Reliability – Cloud offers </w:t>
      </w:r>
      <w:r w:rsidR="002A1F5E">
        <w:t>features like data recovery, disaster management</w:t>
      </w:r>
      <w:r w:rsidR="0034381E">
        <w:t>, and data replication to keep the data safe.</w:t>
      </w:r>
    </w:p>
    <w:p w14:paraId="3172E129" w14:textId="77777777" w:rsidR="0034381E" w:rsidRDefault="008606BE" w:rsidP="00714E19">
      <w:pPr>
        <w:pStyle w:val="ListParagraph"/>
        <w:numPr>
          <w:ilvl w:val="0"/>
          <w:numId w:val="14"/>
        </w:numPr>
        <w:jc w:val="both"/>
      </w:pPr>
      <w:r>
        <w:t xml:space="preserve">Security </w:t>
      </w:r>
      <w:r w:rsidR="00925521">
        <w:t>–</w:t>
      </w:r>
      <w:r>
        <w:t xml:space="preserve"> </w:t>
      </w:r>
      <w:r w:rsidR="00925521">
        <w:t xml:space="preserve">Cloud provides with physical and </w:t>
      </w:r>
      <w:r w:rsidR="00265804">
        <w:t>digital security of the resources</w:t>
      </w:r>
      <w:r w:rsidR="00341A72">
        <w:t>.</w:t>
      </w:r>
    </w:p>
    <w:p w14:paraId="3172E12A" w14:textId="77777777" w:rsidR="003E2458" w:rsidRDefault="008606BE" w:rsidP="00714E19">
      <w:pPr>
        <w:pStyle w:val="ListParagraph"/>
        <w:numPr>
          <w:ilvl w:val="0"/>
          <w:numId w:val="14"/>
        </w:numPr>
        <w:jc w:val="both"/>
      </w:pPr>
      <w:r>
        <w:t xml:space="preserve">Global </w:t>
      </w:r>
      <w:r w:rsidR="000B334B">
        <w:t>–</w:t>
      </w:r>
      <w:r>
        <w:t xml:space="preserve"> </w:t>
      </w:r>
      <w:r w:rsidR="000B334B">
        <w:t xml:space="preserve">Using clouds redundant data availability feature, </w:t>
      </w:r>
      <w:r w:rsidR="0094115E">
        <w:t>we can make the website globally available with low</w:t>
      </w:r>
      <w:r w:rsidR="003F430D">
        <w:t xml:space="preserve"> response times</w:t>
      </w:r>
      <w:r w:rsidR="0033018E">
        <w:t xml:space="preserve"> for the users.  </w:t>
      </w:r>
    </w:p>
    <w:p w14:paraId="3172E12B" w14:textId="77777777" w:rsidR="002352F3" w:rsidRDefault="008606BE" w:rsidP="003E2458">
      <w:pPr>
        <w:pStyle w:val="ListParagraph"/>
        <w:numPr>
          <w:ilvl w:val="0"/>
          <w:numId w:val="0"/>
        </w:numPr>
        <w:ind w:left="720"/>
        <w:jc w:val="both"/>
      </w:pPr>
      <w:r>
        <w:fldChar w:fldCharType="begin"/>
      </w:r>
      <w:r w:rsidR="00303B10">
        <w:instrText xml:space="preserve"> ADDIN ZOTERO_ITEM CSL_CITATION {"citationID":"FkLSN2Fa","properties":{"formattedCitation":"({\\i{}Benefits of cloud computing - Learn}, no date)","plainCitation":"(Benefits of cloud computing - Learn, no date)","noteIndex":0},"citationItems":[{"id":19,"uris":["http://zotero.org/users/6159635/items/TMSNNIVB"],"uri":["http://zotero.org/users/6159635/items/TMSNNIVB"],"itemData":{"id":19,"type":"webpage","title":"Benefits of cloud computing - Learn","abstract":"Benefits of cloud computing","URL":"https://docs.microsoft.com/en-us/learn/modules/principles-cloud-computing/3-benefits-of-cloud-computing","language":"en-us","accessed":{"date-parts":[["2019",11,16]]}}}],"schema":"https://github.com/citation-style-language/schema/raw/master/csl-citation.json"} </w:instrText>
      </w:r>
      <w:r>
        <w:fldChar w:fldCharType="separate"/>
      </w:r>
      <w:r w:rsidR="00303B10" w:rsidRPr="00303B10">
        <w:rPr>
          <w:rFonts w:ascii="Calibri Light" w:cs="Calibri Light"/>
          <w:color w:val="808080"/>
          <w:lang w:val="en-GB"/>
        </w:rPr>
        <w:t>(</w:t>
      </w:r>
      <w:r w:rsidR="00303B10" w:rsidRPr="00303B10">
        <w:rPr>
          <w:rFonts w:ascii="Calibri Light" w:cs="Calibri Light"/>
          <w:i/>
          <w:iCs/>
          <w:color w:val="808080"/>
          <w:lang w:val="en-GB"/>
        </w:rPr>
        <w:t>Benefits of cloud computing - Learn</w:t>
      </w:r>
      <w:r w:rsidR="00303B10" w:rsidRPr="00303B10">
        <w:rPr>
          <w:rFonts w:ascii="Calibri Light" w:cs="Calibri Light"/>
          <w:color w:val="808080"/>
          <w:lang w:val="en-GB"/>
        </w:rPr>
        <w:t>, no date)</w:t>
      </w:r>
      <w:r>
        <w:fldChar w:fldCharType="end"/>
      </w:r>
    </w:p>
    <w:p w14:paraId="3172E12C" w14:textId="77777777" w:rsidR="00001011" w:rsidRDefault="008606BE" w:rsidP="00001011">
      <w:pPr>
        <w:pStyle w:val="Heading2"/>
      </w:pPr>
      <w:bookmarkStart w:id="6" w:name="_Toc24894471"/>
      <w:r>
        <w:t>C</w:t>
      </w:r>
      <w:r w:rsidR="00DC3AA7">
        <w:t>ontainers</w:t>
      </w:r>
      <w:bookmarkEnd w:id="6"/>
    </w:p>
    <w:p w14:paraId="3172E12D" w14:textId="77777777" w:rsidR="00684316" w:rsidRDefault="008606BE" w:rsidP="00714E19">
      <w:pPr>
        <w:jc w:val="both"/>
      </w:pPr>
      <w:r>
        <w:t xml:space="preserve">Containers are </w:t>
      </w:r>
      <w:r w:rsidR="00CB796E">
        <w:t xml:space="preserve">a standardized package of software that </w:t>
      </w:r>
      <w:r w:rsidR="00377252">
        <w:t xml:space="preserve">can run an application. </w:t>
      </w:r>
      <w:r w:rsidR="008D500F">
        <w:t>The container has all the files and packages necessary to run the application</w:t>
      </w:r>
      <w:r w:rsidR="00D71852">
        <w:t xml:space="preserve">. This application can then be run on any machine within the container </w:t>
      </w:r>
      <w:r w:rsidR="00DB3DA5">
        <w:t xml:space="preserve">without having to worry about setting up the necessary environment for it </w:t>
      </w:r>
      <w:r w:rsidR="00353353">
        <w:t>again.</w:t>
      </w:r>
    </w:p>
    <w:p w14:paraId="3172E12E" w14:textId="3F5C3F2C" w:rsidR="00684316" w:rsidRDefault="008606BE" w:rsidP="00714E19">
      <w:pPr>
        <w:jc w:val="both"/>
      </w:pPr>
      <w:r>
        <w:t xml:space="preserve">Containers </w:t>
      </w:r>
      <w:r w:rsidR="00616976">
        <w:t>are similar to virtual machines except</w:t>
      </w:r>
      <w:r w:rsidR="00AE2E76">
        <w:t xml:space="preserve"> where a virtual machine virtualizes the hardware, containers virtualize the operating system </w:t>
      </w:r>
      <w:r w:rsidR="004F3A68">
        <w:t>of the machine</w:t>
      </w:r>
      <w:r w:rsidR="00AF2CE3">
        <w:t xml:space="preserve"> </w:t>
      </w:r>
      <w:r w:rsidR="004F3A68">
        <w:fldChar w:fldCharType="begin"/>
      </w:r>
      <w:r>
        <w:instrText xml:space="preserve"> ADDIN ZOTERO_ITEM CSL_CITATION {"citationID":"YQOKSG4u",</w:instrText>
      </w:r>
      <w:r>
        <w:instrText>"properties":{"formattedCitation":"(Chamberlain, 2018)","plainCitation":"(Chamberlain, 2018)","noteIndex":0},"citationItems":[{"id":23,"uris":["http://zotero.org/users/6159635/items/PAQR79N3"],"uri":["http://zotero.org/users/6159635/items/PAQR79N3"],"itemD</w:instrText>
      </w:r>
      <w:r>
        <w:instrText>ata":{"id":23,"type":"post-weblog","title":"Containers vs. Virtual Machines (VMs): What's the Difference?","container-title":"NetApp Blog","abstract":"Virtual machines and containers differ in several ways, but the primary difference is that containers pro</w:instrText>
      </w:r>
      <w:r>
        <w:instrText>vide a way to virtualize an OS so that multiple workloads can run on a single OS instance. With VMs, the hardware is being virtualized to run multiple OS instances.","URL":"https://blog.netapp.com/blogs/containers-vs-vms/","title-short":"Containers vs. Vir</w:instrText>
      </w:r>
      <w:r>
        <w:instrText>tual Machines (VMs)","language":"en-US","author":[{"family":"Chamberlain","given":"Doug"}],"issued":{"date-parts":[["2018",3,16]]},"accessed":{"date-parts":[["2019",11,16]]}}}],"schema":"https://github.com/citation-style-language/schema/raw/master/csl-cita</w:instrText>
      </w:r>
      <w:r>
        <w:instrText xml:space="preserve">tion.json"} </w:instrText>
      </w:r>
      <w:r w:rsidR="004F3A68">
        <w:fldChar w:fldCharType="separate"/>
      </w:r>
      <w:r>
        <w:rPr>
          <w:noProof/>
        </w:rPr>
        <w:t>(Chamberlain, 2018)</w:t>
      </w:r>
      <w:r w:rsidR="004F3A68">
        <w:fldChar w:fldCharType="end"/>
      </w:r>
      <w:r w:rsidR="00FE6F6E">
        <w:t>.</w:t>
      </w:r>
    </w:p>
    <w:p w14:paraId="3172E12F" w14:textId="77777777" w:rsidR="00DF2D52" w:rsidRDefault="008606BE" w:rsidP="00714E19">
      <w:pPr>
        <w:jc w:val="both"/>
      </w:pPr>
      <w:r>
        <w:t xml:space="preserve">Containers benefit this project </w:t>
      </w:r>
      <w:r w:rsidR="000768C0">
        <w:t>in the following ways:</w:t>
      </w:r>
    </w:p>
    <w:p w14:paraId="3172E130" w14:textId="4760B756" w:rsidR="005343B5" w:rsidRPr="00001011" w:rsidRDefault="008606BE" w:rsidP="005343B5">
      <w:pPr>
        <w:pStyle w:val="ListParagraph"/>
        <w:numPr>
          <w:ilvl w:val="0"/>
          <w:numId w:val="15"/>
        </w:numPr>
        <w:jc w:val="both"/>
      </w:pPr>
      <w:r>
        <w:t>They are very portable</w:t>
      </w:r>
      <w:r w:rsidR="0072327A">
        <w:t xml:space="preserve">, </w:t>
      </w:r>
      <w:r w:rsidR="0085676F">
        <w:t>meaning;</w:t>
      </w:r>
      <w:r w:rsidR="0072327A">
        <w:t xml:space="preserve"> the website developed on the </w:t>
      </w:r>
      <w:r w:rsidR="00891CCE">
        <w:t xml:space="preserve">local </w:t>
      </w:r>
      <w:r w:rsidR="0072327A">
        <w:t xml:space="preserve">system </w:t>
      </w:r>
      <w:r w:rsidR="00AB6F5F">
        <w:t xml:space="preserve">using a container will function </w:t>
      </w:r>
      <w:r w:rsidR="0085676F">
        <w:t>the same</w:t>
      </w:r>
      <w:r w:rsidR="00AB6F5F">
        <w:t xml:space="preserve"> even when deployed in the cloud.</w:t>
      </w:r>
    </w:p>
    <w:p w14:paraId="3172E131" w14:textId="77777777" w:rsidR="005343B5" w:rsidRDefault="008606BE" w:rsidP="005343B5">
      <w:pPr>
        <w:pStyle w:val="ListParagraph"/>
        <w:numPr>
          <w:ilvl w:val="0"/>
          <w:numId w:val="15"/>
        </w:numPr>
        <w:jc w:val="both"/>
      </w:pPr>
      <w:r>
        <w:t xml:space="preserve">Containers are </w:t>
      </w:r>
      <w:r w:rsidR="00580A78">
        <w:t>lightweight</w:t>
      </w:r>
      <w:r w:rsidR="00BC1AB0">
        <w:t xml:space="preserve">, </w:t>
      </w:r>
      <w:r w:rsidR="00A3760A">
        <w:t>considering that they only have the bare minimum resources necessary in order to run the application</w:t>
      </w:r>
      <w:r w:rsidR="00580A78">
        <w:t>.</w:t>
      </w:r>
      <w:r w:rsidR="007A389D">
        <w:t xml:space="preserve"> Being highly portable makes them very efficient</w:t>
      </w:r>
      <w:r w:rsidR="00382928">
        <w:t xml:space="preserve"> in running even on a virtual machine with low compute power</w:t>
      </w:r>
      <w:r w:rsidR="00DE6CF4">
        <w:t xml:space="preserve"> and storage.</w:t>
      </w:r>
    </w:p>
    <w:p w14:paraId="3172E132" w14:textId="77777777" w:rsidR="00DE6CF4" w:rsidRDefault="008606BE" w:rsidP="005343B5">
      <w:pPr>
        <w:pStyle w:val="ListParagraph"/>
        <w:numPr>
          <w:ilvl w:val="0"/>
          <w:numId w:val="15"/>
        </w:numPr>
        <w:jc w:val="both"/>
      </w:pPr>
      <w:r>
        <w:t>Since containers are efficient</w:t>
      </w:r>
      <w:r w:rsidR="00A452E7">
        <w:t xml:space="preserve"> and lightweight</w:t>
      </w:r>
      <w:r>
        <w:t>, we can scale them quickly and efficiently as and when required.</w:t>
      </w:r>
    </w:p>
    <w:p w14:paraId="3172E133" w14:textId="77777777" w:rsidR="008525CA" w:rsidRDefault="008606BE" w:rsidP="008525CA">
      <w:pPr>
        <w:pStyle w:val="Heading2"/>
      </w:pPr>
      <w:bookmarkStart w:id="7" w:name="_Toc24894472"/>
      <w:r>
        <w:t>Automation</w:t>
      </w:r>
      <w:bookmarkEnd w:id="7"/>
    </w:p>
    <w:p w14:paraId="3172E134" w14:textId="77777777" w:rsidR="00B17674" w:rsidRDefault="008606BE" w:rsidP="00B17674">
      <w:pPr>
        <w:jc w:val="both"/>
      </w:pPr>
      <w:r>
        <w:t xml:space="preserve">Build Automation refers to the process of </w:t>
      </w:r>
      <w:r w:rsidR="00BF20DC">
        <w:t>automa</w:t>
      </w:r>
      <w:r w:rsidR="005F3EC1">
        <w:t xml:space="preserve">ting specific tasks </w:t>
      </w:r>
      <w:r w:rsidR="006479C2">
        <w:t xml:space="preserve">we need to do. It usually includes compiling source code into </w:t>
      </w:r>
      <w:r w:rsidR="00F04CF7">
        <w:t>binary code and running tests, which, if successful, will then lead to packaging and even deployment</w:t>
      </w:r>
      <w:r w:rsidR="007E19BE">
        <w:t xml:space="preserve"> of the code </w:t>
      </w:r>
      <w:r w:rsidR="007E19BE">
        <w:fldChar w:fldCharType="begin"/>
      </w:r>
      <w:r w:rsidR="007E19BE">
        <w:instrText xml:space="preserve"> ADDIN ZOTERO_ITEM CSL_CITATION {"citationID":"vPur0Uw2","properties":{"formattedCitation":"(Bergmann, 2011)","plainCitation":"(Bergmann, 2011)","noteIndex":0},"citationItems":[{"id":25,"uris":["http://zotero.org/users/6159635/items/REPUPQ49"],"uri":["http://zotero.org/users/6159635/items/REPUPQ49"],"itemData":{"id":25,"type":"book","title":"Integrating PHP Projects with Jenkins","publisher":"O'Reilly Media, Inc.","number-of-pages":"57","source":"Google Books","abstract":"Today's web applications require frequent updates, not just by adding or upgrading features, but by maintaining and improving the software’s existing code base as well. This concise book shows PHP developers how to use Jenkins, the popular continuous integration server, to monitor various aspects of software quality throughout a project’s lifecycle.  You'll learn how to implement continuous integration to automate processes for building and deploying regular software releases. The book also shows you how to use Jenkins to monitor and improve your application through continuous inspection. You'll come to understand why reducing complexity and eliminating duplicate code is just as important as introducing new functionality. Learn how to use Apache Ant to automate your software builds Create a job for your PHP project in Jenkins and set up a continuous integration environment Add static code analysis tools to your build for continuous inspection Use specialized PHP and Jenkins tools to simplify the automated build and continuous integration of your project Explore additional processes and techniques, such as adding automated integration tests","ISBN":"978-1-4493-0943-5","note":"Google-Books-ID: vuCzKlLWRHYC","language":"en","author":[{"family":"Bergmann","given":"Sebastian"}],"issued":{"date-parts":[["2011",9,23]]}}}],"schema":"https://github.com/citation-style-language/schema/raw/master/csl-citation.json"} </w:instrText>
      </w:r>
      <w:r w:rsidR="007E19BE">
        <w:fldChar w:fldCharType="separate"/>
      </w:r>
      <w:r w:rsidR="007E19BE">
        <w:rPr>
          <w:noProof/>
        </w:rPr>
        <w:t>(Bergmann, 2011</w:t>
      </w:r>
      <w:r w:rsidR="00FB582D">
        <w:rPr>
          <w:noProof/>
        </w:rPr>
        <w:t xml:space="preserve"> </w:t>
      </w:r>
      <w:r w:rsidR="003710BE">
        <w:rPr>
          <w:noProof/>
        </w:rPr>
        <w:t>p.1</w:t>
      </w:r>
      <w:r w:rsidR="007E19BE">
        <w:rPr>
          <w:noProof/>
        </w:rPr>
        <w:t>)</w:t>
      </w:r>
      <w:r w:rsidR="007E19BE">
        <w:fldChar w:fldCharType="end"/>
      </w:r>
      <w:r w:rsidR="00FE6F6E">
        <w:t>.</w:t>
      </w:r>
    </w:p>
    <w:p w14:paraId="3172E135" w14:textId="77777777" w:rsidR="00D25F70" w:rsidRDefault="008606BE" w:rsidP="001664B3">
      <w:pPr>
        <w:jc w:val="both"/>
      </w:pPr>
      <w:r>
        <w:t xml:space="preserve">Automation </w:t>
      </w:r>
      <w:r w:rsidR="007F0C9F">
        <w:t xml:space="preserve">tools </w:t>
      </w:r>
      <w:r>
        <w:t>help in keeping the website updated on the server as we keep rolling out updates for it</w:t>
      </w:r>
      <w:r w:rsidR="004C100F">
        <w:t xml:space="preserve">. It reduces the hassle of manually updating the source code </w:t>
      </w:r>
      <w:r w:rsidR="00956F78">
        <w:t>files in the web</w:t>
      </w:r>
      <w:r w:rsidR="00D24E5E">
        <w:t xml:space="preserve">server each time we make changes, thus saving time and </w:t>
      </w:r>
      <w:r w:rsidR="00A7717F">
        <w:t>letting us focus on application development</w:t>
      </w:r>
      <w:r w:rsidR="00D24E5E">
        <w:t xml:space="preserve">. </w:t>
      </w:r>
    </w:p>
    <w:p w14:paraId="3172E136" w14:textId="77777777" w:rsidR="000773FE" w:rsidRDefault="008606BE" w:rsidP="000773FE">
      <w:pPr>
        <w:pStyle w:val="Heading2"/>
      </w:pPr>
      <w:bookmarkStart w:id="8" w:name="_Toc24894473"/>
      <w:r>
        <w:lastRenderedPageBreak/>
        <w:t>DNS</w:t>
      </w:r>
      <w:bookmarkEnd w:id="8"/>
    </w:p>
    <w:p w14:paraId="3172E137" w14:textId="77777777" w:rsidR="00505E6E" w:rsidRDefault="008606BE" w:rsidP="00A32A84">
      <w:pPr>
        <w:jc w:val="both"/>
      </w:pPr>
      <w:r>
        <w:t xml:space="preserve">Domain Name System </w:t>
      </w:r>
      <w:r w:rsidR="000D69B7">
        <w:t xml:space="preserve">is the process that translates web address names into their unique IP addresses. </w:t>
      </w:r>
      <w:r w:rsidR="00592534">
        <w:t>Thirteen</w:t>
      </w:r>
      <w:r w:rsidR="00B3279F">
        <w:t xml:space="preserve"> </w:t>
      </w:r>
      <w:r w:rsidR="00592534">
        <w:t xml:space="preserve">dedicated servers </w:t>
      </w:r>
      <w:r w:rsidR="00B3279F">
        <w:t>do this process called root servers, which are</w:t>
      </w:r>
      <w:r w:rsidR="00592534">
        <w:t xml:space="preserve"> around the world</w:t>
      </w:r>
      <w:r w:rsidR="003E5A5C">
        <w:t xml:space="preserve"> </w:t>
      </w:r>
      <w:r w:rsidR="003E5A5C">
        <w:fldChar w:fldCharType="begin"/>
      </w:r>
      <w:r w:rsidR="003E5A5C">
        <w:instrText xml:space="preserve"> ADDIN ZOTERO_ITEM CSL_CITATION {"citationID":"PNNA1x8b","properties":{"formattedCitation":"({\\i{}IANA \\uc0\\u8212{} Root Servers}, no date)","plainCitation":"(IANA — Root Servers, no date)","noteIndex":0},"citationItems":[{"id":29,"uris":["http://zotero.org/users/6159635/items/SRBN6XQL"],"uri":["http://zotero.org/users/6159635/items/SRBN6XQL"],"itemData":{"id":29,"type":"webpage","title":"IANA — Root Servers","URL":"https://www.iana.org/domains/root/servers","accessed":{"date-parts":[["2019",11,16]]}}}],"schema":"https://github.com/citation-style-language/schema/raw/master/csl-citation.json"} </w:instrText>
      </w:r>
      <w:r w:rsidR="003E5A5C">
        <w:fldChar w:fldCharType="separate"/>
      </w:r>
      <w:r w:rsidR="003E5A5C" w:rsidRPr="003E5A5C">
        <w:rPr>
          <w:rFonts w:ascii="Calibri Light" w:cs="Calibri Light"/>
          <w:color w:val="808080"/>
          <w:lang w:val="en-GB"/>
        </w:rPr>
        <w:t>(</w:t>
      </w:r>
      <w:r w:rsidR="003E5A5C" w:rsidRPr="003E5A5C">
        <w:rPr>
          <w:rFonts w:ascii="Calibri Light" w:cs="Calibri Light"/>
          <w:i/>
          <w:iCs/>
          <w:color w:val="808080"/>
          <w:lang w:val="en-GB"/>
        </w:rPr>
        <w:t>IANA — Root Servers</w:t>
      </w:r>
      <w:r w:rsidR="003E5A5C" w:rsidRPr="003E5A5C">
        <w:rPr>
          <w:rFonts w:ascii="Calibri Light" w:cs="Calibri Light"/>
          <w:color w:val="808080"/>
          <w:lang w:val="en-GB"/>
        </w:rPr>
        <w:t>, no date)</w:t>
      </w:r>
      <w:r w:rsidR="003E5A5C">
        <w:fldChar w:fldCharType="end"/>
      </w:r>
      <w:r w:rsidR="003E5A5C">
        <w:t>.</w:t>
      </w:r>
    </w:p>
    <w:p w14:paraId="3172E138" w14:textId="7C912657" w:rsidR="000773FE" w:rsidRDefault="008606BE" w:rsidP="00A32A84">
      <w:pPr>
        <w:jc w:val="both"/>
      </w:pPr>
      <w:r>
        <w:t xml:space="preserve">DNS </w:t>
      </w:r>
      <w:r w:rsidR="003729A3">
        <w:t xml:space="preserve">is an essential part of the TCP/IP protocol based on which the internet functions. </w:t>
      </w:r>
      <w:r w:rsidR="00CD27E4">
        <w:t>On entering a website name</w:t>
      </w:r>
      <w:r w:rsidR="003F2521">
        <w:t>, the browser looks up for its corresponding IP address.</w:t>
      </w:r>
      <w:r w:rsidR="00D75EA6">
        <w:t xml:space="preserve"> If the IP address is unavailable</w:t>
      </w:r>
      <w:r w:rsidR="00B11376">
        <w:t xml:space="preserve"> within the </w:t>
      </w:r>
      <w:r w:rsidR="00F26322">
        <w:t>system,</w:t>
      </w:r>
      <w:r w:rsidR="00B11376">
        <w:t xml:space="preserve"> then the request is forwarded to a resolver</w:t>
      </w:r>
      <w:r w:rsidR="00015F01">
        <w:t>.</w:t>
      </w:r>
      <w:r w:rsidR="00B11376">
        <w:t xml:space="preserve"> If the address is unavailable here t</w:t>
      </w:r>
      <w:r w:rsidR="00F26322">
        <w:t>hen, the request</w:t>
      </w:r>
      <w:r w:rsidR="004B5D11">
        <w:t xml:space="preserve"> gets sent to</w:t>
      </w:r>
      <w:r w:rsidR="00F26322">
        <w:t xml:space="preserve"> one of the root servers.</w:t>
      </w:r>
      <w:r w:rsidR="00015F01">
        <w:t xml:space="preserve"> </w:t>
      </w:r>
      <w:r w:rsidR="004B5D11">
        <w:t xml:space="preserve">From here, the root server </w:t>
      </w:r>
      <w:r w:rsidR="0015385C">
        <w:t>directs it to the TLD – Top Level Domain server</w:t>
      </w:r>
      <w:r w:rsidR="00FF2819">
        <w:t xml:space="preserve"> based on the domain of the requested web address. </w:t>
      </w:r>
      <w:r w:rsidR="00351EE2">
        <w:t>Finally,</w:t>
      </w:r>
      <w:r w:rsidR="00E806E6">
        <w:t xml:space="preserve"> </w:t>
      </w:r>
      <w:r w:rsidR="00EB424C">
        <w:t>the Authoritative Name Servers get</w:t>
      </w:r>
      <w:r w:rsidR="003101E6">
        <w:t>s</w:t>
      </w:r>
      <w:r w:rsidR="00EB424C">
        <w:t xml:space="preserve"> the request.</w:t>
      </w:r>
      <w:r w:rsidR="00610F6F">
        <w:t xml:space="preserve"> They </w:t>
      </w:r>
      <w:r w:rsidR="003B73D2">
        <w:t>are</w:t>
      </w:r>
      <w:r w:rsidR="00610F6F">
        <w:t xml:space="preserve"> the final level</w:t>
      </w:r>
      <w:r w:rsidR="003B73D2">
        <w:t xml:space="preserve"> and store all information on a particular domain</w:t>
      </w:r>
      <w:r w:rsidR="006714EC">
        <w:t xml:space="preserve">. The Authoritative Name Servers respond with </w:t>
      </w:r>
      <w:r w:rsidR="00D9405A">
        <w:t>the IP address of the requested website</w:t>
      </w:r>
      <w:r w:rsidR="00995A62">
        <w:t xml:space="preserve"> </w:t>
      </w:r>
      <w:r w:rsidR="00995A62">
        <w:fldChar w:fldCharType="begin"/>
      </w:r>
      <w:r w:rsidR="00995A62">
        <w:instrText xml:space="preserve"> ADDIN ZOTERO_ITEM CSL_CITATION {"citationID":"l01JNMIJ","properties":{"formattedCitation":"(Mockapetris, 1987)","plainCitation":"(Mockapetris, 1987)","noteIndex":0},"citationItems":[{"id":31,"uris":["http://zotero.org/users/6159635/items/REDZPETW"],"uri":["http://zotero.org/users/6159635/items/REDZPETW"],"itemData":{"id":31,"type":"report","title":"Domain names - concepts and facilities","publisher":"ietf.org","genre":"RFC 1034","URL":"https://tools.ietf.org/html/rfc1034","language":"en","author":[{"family":"Mockapetris","given":"P. V."}],"issued":{"date-parts":[["1987",11]]},"accessed":{"date-parts":[["2019",11,16]]}}}],"schema":"https://github.com/citation-style-language/schema/raw/master/csl-citation.json"} </w:instrText>
      </w:r>
      <w:r w:rsidR="00995A62">
        <w:fldChar w:fldCharType="separate"/>
      </w:r>
      <w:r w:rsidR="00995A62">
        <w:rPr>
          <w:noProof/>
        </w:rPr>
        <w:t>(Mockapetris, 1987)</w:t>
      </w:r>
      <w:r w:rsidR="00995A62">
        <w:fldChar w:fldCharType="end"/>
      </w:r>
      <w:r w:rsidR="00995A62">
        <w:t xml:space="preserve">. </w:t>
      </w:r>
    </w:p>
    <w:p w14:paraId="00F50577" w14:textId="4BF30CD3" w:rsidR="00180B90" w:rsidRDefault="008606BE" w:rsidP="00A32A84">
      <w:pPr>
        <w:jc w:val="both"/>
      </w:pPr>
      <w:r>
        <w:t xml:space="preserve">DNS </w:t>
      </w:r>
      <w:r w:rsidR="007C5CF6">
        <w:t>servers</w:t>
      </w:r>
      <w:r w:rsidR="006E3B68">
        <w:t xml:space="preserve"> help route </w:t>
      </w:r>
      <w:r w:rsidR="00326DBD">
        <w:t>the website traffic from across the world to the webserver hosted in the cloud</w:t>
      </w:r>
      <w:r w:rsidR="007C5CF6">
        <w:t>.</w:t>
      </w:r>
      <w:r w:rsidR="00AC13E6">
        <w:t xml:space="preserve"> </w:t>
      </w:r>
      <w:r w:rsidR="00C34688">
        <w:t xml:space="preserve">DNS makes it easier for users to access the website </w:t>
      </w:r>
      <w:r w:rsidR="00061EEA">
        <w:t xml:space="preserve">just by knowing the domain name rather than the </w:t>
      </w:r>
      <w:r w:rsidR="008E7547">
        <w:t>IP address of the webserver.</w:t>
      </w:r>
    </w:p>
    <w:p w14:paraId="1CDE33E2" w14:textId="468DF6F1" w:rsidR="003D1792" w:rsidRDefault="003D1792" w:rsidP="003D1792">
      <w:pPr>
        <w:pStyle w:val="Heading1"/>
        <w:rPr>
          <w:rStyle w:val="Emphasis"/>
        </w:rPr>
      </w:pPr>
      <w:bookmarkStart w:id="9" w:name="_Toc24894474"/>
      <w:r>
        <w:rPr>
          <w:rStyle w:val="Emphasis"/>
        </w:rPr>
        <w:t>Project Overview</w:t>
      </w:r>
      <w:bookmarkEnd w:id="9"/>
    </w:p>
    <w:p w14:paraId="4F47540A" w14:textId="1E30343B" w:rsidR="003D1792" w:rsidRDefault="004D29F5" w:rsidP="003D1792">
      <w:r>
        <w:rPr>
          <w:noProof/>
        </w:rPr>
        <w:drawing>
          <wp:inline distT="0" distB="0" distL="0" distR="0" wp14:anchorId="35A4ED5F" wp14:editId="3B154CF2">
            <wp:extent cx="5590774" cy="329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1-17 at 13.59.00.png"/>
                    <pic:cNvPicPr/>
                  </pic:nvPicPr>
                  <pic:blipFill>
                    <a:blip r:embed="rId11">
                      <a:extLst>
                        <a:ext uri="{28A0092B-C50C-407E-A947-70E740481C1C}">
                          <a14:useLocalDpi xmlns:a14="http://schemas.microsoft.com/office/drawing/2010/main" val="0"/>
                        </a:ext>
                      </a:extLst>
                    </a:blip>
                    <a:stretch>
                      <a:fillRect/>
                    </a:stretch>
                  </pic:blipFill>
                  <pic:spPr>
                    <a:xfrm>
                      <a:off x="0" y="0"/>
                      <a:ext cx="5590774" cy="3292475"/>
                    </a:xfrm>
                    <a:prstGeom prst="rect">
                      <a:avLst/>
                    </a:prstGeom>
                  </pic:spPr>
                </pic:pic>
              </a:graphicData>
            </a:graphic>
          </wp:inline>
        </w:drawing>
      </w:r>
    </w:p>
    <w:p w14:paraId="3A508131" w14:textId="228A79BF" w:rsidR="004D29F5" w:rsidRPr="004D29F5" w:rsidRDefault="004D29F5" w:rsidP="004D29F5">
      <w:pPr>
        <w:jc w:val="center"/>
        <w:rPr>
          <w:i/>
          <w:iCs/>
          <w:sz w:val="20"/>
          <w:szCs w:val="20"/>
        </w:rPr>
      </w:pPr>
      <w:r>
        <w:rPr>
          <w:i/>
          <w:iCs/>
          <w:sz w:val="20"/>
          <w:szCs w:val="20"/>
        </w:rPr>
        <w:t>Fig.</w:t>
      </w:r>
      <w:r w:rsidR="00950D6A">
        <w:rPr>
          <w:i/>
          <w:iCs/>
          <w:sz w:val="20"/>
          <w:szCs w:val="20"/>
        </w:rPr>
        <w:t>1 -</w:t>
      </w:r>
      <w:r>
        <w:rPr>
          <w:i/>
          <w:iCs/>
          <w:sz w:val="20"/>
          <w:szCs w:val="20"/>
        </w:rPr>
        <w:t xml:space="preserve"> </w:t>
      </w:r>
      <w:r w:rsidR="001D56F1">
        <w:rPr>
          <w:i/>
          <w:iCs/>
          <w:sz w:val="20"/>
          <w:szCs w:val="20"/>
        </w:rPr>
        <w:t>The Project Overview Flow Chart</w:t>
      </w:r>
    </w:p>
    <w:p w14:paraId="530BF29C" w14:textId="77777777" w:rsidR="0067195F" w:rsidRPr="0067195F" w:rsidRDefault="0067195F" w:rsidP="0067195F"/>
    <w:p w14:paraId="3172E13F" w14:textId="28E912BF" w:rsidR="00D25F70" w:rsidRDefault="008606BE" w:rsidP="00D25F70">
      <w:pPr>
        <w:pStyle w:val="Heading1"/>
        <w:rPr>
          <w:rStyle w:val="Emphasis"/>
        </w:rPr>
      </w:pPr>
      <w:bookmarkStart w:id="10" w:name="_Toc24894475"/>
      <w:r>
        <w:rPr>
          <w:rStyle w:val="Emphasis"/>
        </w:rPr>
        <w:lastRenderedPageBreak/>
        <w:t>Technical Description</w:t>
      </w:r>
      <w:bookmarkEnd w:id="10"/>
    </w:p>
    <w:p w14:paraId="3172E140" w14:textId="0C023D1D" w:rsidR="009554C6" w:rsidRDefault="001C7C00" w:rsidP="00E1369C">
      <w:pPr>
        <w:jc w:val="both"/>
      </w:pPr>
      <w:r>
        <w:t xml:space="preserve">The below table lists the service providers and the corresponding technology used </w:t>
      </w:r>
      <w:r w:rsidR="008E5FD1">
        <w:t>from them</w:t>
      </w:r>
      <w:r w:rsidR="005F0C0F">
        <w:t xml:space="preserve"> for demonstrating the proof of concept</w:t>
      </w:r>
      <w:r w:rsidR="008E5FD1">
        <w:t>:</w:t>
      </w:r>
    </w:p>
    <w:p w14:paraId="3172E141" w14:textId="77777777" w:rsidR="001577A5" w:rsidRDefault="001577A5" w:rsidP="00F50896"/>
    <w:tbl>
      <w:tblPr>
        <w:tblStyle w:val="TableGrid"/>
        <w:tblW w:w="0" w:type="auto"/>
        <w:tblLook w:val="04A0" w:firstRow="1" w:lastRow="0" w:firstColumn="1" w:lastColumn="0" w:noHBand="0" w:noVBand="1"/>
      </w:tblPr>
      <w:tblGrid>
        <w:gridCol w:w="670"/>
        <w:gridCol w:w="3436"/>
        <w:gridCol w:w="2835"/>
        <w:gridCol w:w="2453"/>
      </w:tblGrid>
      <w:tr w:rsidR="007D4E5D" w14:paraId="3172E146" w14:textId="77777777" w:rsidTr="00681FB4">
        <w:tc>
          <w:tcPr>
            <w:tcW w:w="670" w:type="dxa"/>
          </w:tcPr>
          <w:p w14:paraId="3172E142" w14:textId="77777777" w:rsidR="00783A7D" w:rsidRPr="009554C6" w:rsidRDefault="008606BE" w:rsidP="009554C6">
            <w:pPr>
              <w:jc w:val="center"/>
              <w:rPr>
                <w:b/>
                <w:bCs/>
              </w:rPr>
            </w:pPr>
            <w:r w:rsidRPr="009554C6">
              <w:rPr>
                <w:b/>
                <w:bCs/>
              </w:rPr>
              <w:t>No.</w:t>
            </w:r>
          </w:p>
        </w:tc>
        <w:tc>
          <w:tcPr>
            <w:tcW w:w="3436" w:type="dxa"/>
          </w:tcPr>
          <w:p w14:paraId="3172E143" w14:textId="77777777" w:rsidR="00783A7D" w:rsidRPr="009554C6" w:rsidRDefault="008606BE" w:rsidP="009554C6">
            <w:pPr>
              <w:jc w:val="center"/>
              <w:rPr>
                <w:b/>
                <w:bCs/>
              </w:rPr>
            </w:pPr>
            <w:r w:rsidRPr="009554C6">
              <w:rPr>
                <w:b/>
                <w:bCs/>
              </w:rPr>
              <w:t>Service Provider</w:t>
            </w:r>
          </w:p>
        </w:tc>
        <w:tc>
          <w:tcPr>
            <w:tcW w:w="2835" w:type="dxa"/>
          </w:tcPr>
          <w:p w14:paraId="3172E144" w14:textId="77777777" w:rsidR="00783A7D" w:rsidRPr="009554C6" w:rsidRDefault="008606BE" w:rsidP="009554C6">
            <w:pPr>
              <w:jc w:val="center"/>
              <w:rPr>
                <w:b/>
                <w:bCs/>
              </w:rPr>
            </w:pPr>
            <w:r w:rsidRPr="009554C6">
              <w:rPr>
                <w:b/>
                <w:bCs/>
              </w:rPr>
              <w:t>Technology</w:t>
            </w:r>
          </w:p>
        </w:tc>
        <w:tc>
          <w:tcPr>
            <w:tcW w:w="2453" w:type="dxa"/>
          </w:tcPr>
          <w:p w14:paraId="3172E145" w14:textId="77777777" w:rsidR="00783A7D" w:rsidRPr="009554C6" w:rsidRDefault="008606BE" w:rsidP="009554C6">
            <w:pPr>
              <w:jc w:val="center"/>
              <w:rPr>
                <w:b/>
                <w:bCs/>
              </w:rPr>
            </w:pPr>
            <w:r>
              <w:rPr>
                <w:b/>
                <w:bCs/>
              </w:rPr>
              <w:t>V</w:t>
            </w:r>
            <w:r w:rsidR="00D73A40">
              <w:rPr>
                <w:b/>
                <w:bCs/>
              </w:rPr>
              <w:t>ersion/Category</w:t>
            </w:r>
          </w:p>
        </w:tc>
      </w:tr>
      <w:tr w:rsidR="007D4E5D" w14:paraId="3172E14B" w14:textId="77777777" w:rsidTr="00681FB4">
        <w:tc>
          <w:tcPr>
            <w:tcW w:w="670" w:type="dxa"/>
          </w:tcPr>
          <w:p w14:paraId="3172E147" w14:textId="77777777" w:rsidR="00783A7D" w:rsidRDefault="008606BE" w:rsidP="009554C6">
            <w:pPr>
              <w:jc w:val="center"/>
            </w:pPr>
            <w:r>
              <w:t>1</w:t>
            </w:r>
          </w:p>
        </w:tc>
        <w:tc>
          <w:tcPr>
            <w:tcW w:w="3436" w:type="dxa"/>
          </w:tcPr>
          <w:p w14:paraId="3172E148" w14:textId="77777777" w:rsidR="00783A7D" w:rsidRDefault="008606BE" w:rsidP="00F50896">
            <w:r>
              <w:t>Cloud Platform</w:t>
            </w:r>
          </w:p>
        </w:tc>
        <w:tc>
          <w:tcPr>
            <w:tcW w:w="2835" w:type="dxa"/>
          </w:tcPr>
          <w:p w14:paraId="3172E149" w14:textId="77777777" w:rsidR="00783A7D" w:rsidRDefault="008606BE" w:rsidP="00F50896">
            <w:r>
              <w:t>Azure</w:t>
            </w:r>
          </w:p>
        </w:tc>
        <w:tc>
          <w:tcPr>
            <w:tcW w:w="2453" w:type="dxa"/>
          </w:tcPr>
          <w:p w14:paraId="3172E14A" w14:textId="77777777" w:rsidR="00783A7D" w:rsidRDefault="008606BE" w:rsidP="00F50896">
            <w:r>
              <w:t>Virtual Machine</w:t>
            </w:r>
          </w:p>
        </w:tc>
      </w:tr>
      <w:tr w:rsidR="007D4E5D" w14:paraId="3172E150" w14:textId="77777777" w:rsidTr="00681FB4">
        <w:trPr>
          <w:trHeight w:val="259"/>
        </w:trPr>
        <w:tc>
          <w:tcPr>
            <w:tcW w:w="670" w:type="dxa"/>
          </w:tcPr>
          <w:p w14:paraId="3172E14C" w14:textId="77777777" w:rsidR="00783A7D" w:rsidRDefault="008606BE" w:rsidP="009554C6">
            <w:pPr>
              <w:jc w:val="center"/>
            </w:pPr>
            <w:r>
              <w:t>2</w:t>
            </w:r>
          </w:p>
        </w:tc>
        <w:tc>
          <w:tcPr>
            <w:tcW w:w="3436" w:type="dxa"/>
          </w:tcPr>
          <w:p w14:paraId="3172E14D" w14:textId="77777777" w:rsidR="00783A7D" w:rsidRDefault="008606BE" w:rsidP="00F50896">
            <w:r>
              <w:t>Container</w:t>
            </w:r>
          </w:p>
        </w:tc>
        <w:tc>
          <w:tcPr>
            <w:tcW w:w="2835" w:type="dxa"/>
          </w:tcPr>
          <w:p w14:paraId="3172E14E" w14:textId="77777777" w:rsidR="00783A7D" w:rsidRDefault="008606BE" w:rsidP="00F50896">
            <w:r>
              <w:t>Docker</w:t>
            </w:r>
          </w:p>
        </w:tc>
        <w:tc>
          <w:tcPr>
            <w:tcW w:w="2453" w:type="dxa"/>
          </w:tcPr>
          <w:p w14:paraId="3172E14F" w14:textId="77777777" w:rsidR="00783A7D" w:rsidRDefault="008606BE" w:rsidP="00F50896">
            <w:r>
              <w:t>Apache httpd</w:t>
            </w:r>
          </w:p>
        </w:tc>
      </w:tr>
      <w:tr w:rsidR="007D4E5D" w14:paraId="3172E155" w14:textId="77777777" w:rsidTr="00681FB4">
        <w:tc>
          <w:tcPr>
            <w:tcW w:w="670" w:type="dxa"/>
          </w:tcPr>
          <w:p w14:paraId="3172E151" w14:textId="77777777" w:rsidR="00783A7D" w:rsidRDefault="008606BE" w:rsidP="009554C6">
            <w:pPr>
              <w:jc w:val="center"/>
            </w:pPr>
            <w:r>
              <w:t>3</w:t>
            </w:r>
          </w:p>
        </w:tc>
        <w:tc>
          <w:tcPr>
            <w:tcW w:w="3436" w:type="dxa"/>
          </w:tcPr>
          <w:p w14:paraId="3172E152" w14:textId="77777777" w:rsidR="00783A7D" w:rsidRDefault="008606BE" w:rsidP="00F50896">
            <w:r>
              <w:t>Build Automation</w:t>
            </w:r>
          </w:p>
        </w:tc>
        <w:tc>
          <w:tcPr>
            <w:tcW w:w="2835" w:type="dxa"/>
          </w:tcPr>
          <w:p w14:paraId="3172E153" w14:textId="77777777" w:rsidR="00783A7D" w:rsidRDefault="008606BE" w:rsidP="00F50896">
            <w:r>
              <w:t>Jenkins</w:t>
            </w:r>
          </w:p>
        </w:tc>
        <w:tc>
          <w:tcPr>
            <w:tcW w:w="2453" w:type="dxa"/>
          </w:tcPr>
          <w:p w14:paraId="3172E154" w14:textId="77777777" w:rsidR="00783A7D" w:rsidRDefault="008606BE" w:rsidP="00F50896">
            <w:r>
              <w:t>Version 2.190.2</w:t>
            </w:r>
            <w:r w:rsidR="00681FB4">
              <w:t xml:space="preserve"> (LTS)</w:t>
            </w:r>
          </w:p>
        </w:tc>
      </w:tr>
      <w:tr w:rsidR="007D4E5D" w14:paraId="3172E15A" w14:textId="77777777" w:rsidTr="00681FB4">
        <w:tc>
          <w:tcPr>
            <w:tcW w:w="670" w:type="dxa"/>
          </w:tcPr>
          <w:p w14:paraId="3172E156" w14:textId="77777777" w:rsidR="00783A7D" w:rsidRDefault="008606BE" w:rsidP="009554C6">
            <w:pPr>
              <w:jc w:val="center"/>
            </w:pPr>
            <w:r>
              <w:t>4</w:t>
            </w:r>
          </w:p>
        </w:tc>
        <w:tc>
          <w:tcPr>
            <w:tcW w:w="3436" w:type="dxa"/>
          </w:tcPr>
          <w:p w14:paraId="3172E157" w14:textId="77777777" w:rsidR="00783A7D" w:rsidRDefault="008606BE" w:rsidP="00F50896">
            <w:r>
              <w:t>Source Code Management</w:t>
            </w:r>
          </w:p>
        </w:tc>
        <w:tc>
          <w:tcPr>
            <w:tcW w:w="2835" w:type="dxa"/>
          </w:tcPr>
          <w:p w14:paraId="3172E158" w14:textId="77777777" w:rsidR="00783A7D" w:rsidRDefault="008606BE" w:rsidP="00F50896">
            <w:r>
              <w:t>GitHub</w:t>
            </w:r>
          </w:p>
        </w:tc>
        <w:tc>
          <w:tcPr>
            <w:tcW w:w="2453" w:type="dxa"/>
          </w:tcPr>
          <w:p w14:paraId="3172E159" w14:textId="77777777" w:rsidR="00783A7D" w:rsidRDefault="00783A7D" w:rsidP="00F50896"/>
        </w:tc>
      </w:tr>
      <w:tr w:rsidR="007D4E5D" w14:paraId="3172E15F" w14:textId="77777777" w:rsidTr="00681FB4">
        <w:tc>
          <w:tcPr>
            <w:tcW w:w="670" w:type="dxa"/>
          </w:tcPr>
          <w:p w14:paraId="3172E15B" w14:textId="77777777" w:rsidR="00783A7D" w:rsidRDefault="008606BE" w:rsidP="009554C6">
            <w:pPr>
              <w:jc w:val="center"/>
            </w:pPr>
            <w:r>
              <w:t>5</w:t>
            </w:r>
          </w:p>
        </w:tc>
        <w:tc>
          <w:tcPr>
            <w:tcW w:w="3436" w:type="dxa"/>
          </w:tcPr>
          <w:p w14:paraId="3172E15C" w14:textId="77777777" w:rsidR="00783A7D" w:rsidRDefault="008606BE" w:rsidP="00F50896">
            <w:r>
              <w:t>Domain Registrar</w:t>
            </w:r>
          </w:p>
        </w:tc>
        <w:tc>
          <w:tcPr>
            <w:tcW w:w="2835" w:type="dxa"/>
          </w:tcPr>
          <w:p w14:paraId="3172E15D" w14:textId="77777777" w:rsidR="00783A7D" w:rsidRDefault="008606BE" w:rsidP="00F50896">
            <w:r>
              <w:t>Hosting Ireland</w:t>
            </w:r>
          </w:p>
        </w:tc>
        <w:tc>
          <w:tcPr>
            <w:tcW w:w="2453" w:type="dxa"/>
          </w:tcPr>
          <w:p w14:paraId="3172E15E" w14:textId="77777777" w:rsidR="00783A7D" w:rsidRDefault="008606BE" w:rsidP="00F50896">
            <w:r>
              <w:t>‘.com’ domain</w:t>
            </w:r>
          </w:p>
        </w:tc>
      </w:tr>
      <w:tr w:rsidR="007D4E5D" w14:paraId="3172E164" w14:textId="77777777" w:rsidTr="00681FB4">
        <w:tc>
          <w:tcPr>
            <w:tcW w:w="670" w:type="dxa"/>
          </w:tcPr>
          <w:p w14:paraId="3172E160" w14:textId="77777777" w:rsidR="00783A7D" w:rsidRDefault="008606BE" w:rsidP="009554C6">
            <w:pPr>
              <w:jc w:val="center"/>
            </w:pPr>
            <w:r>
              <w:t>6</w:t>
            </w:r>
          </w:p>
        </w:tc>
        <w:tc>
          <w:tcPr>
            <w:tcW w:w="3436" w:type="dxa"/>
          </w:tcPr>
          <w:p w14:paraId="3172E161" w14:textId="77777777" w:rsidR="00783A7D" w:rsidRDefault="008606BE" w:rsidP="00F50896">
            <w:r>
              <w:t>DNS Name Servers</w:t>
            </w:r>
          </w:p>
        </w:tc>
        <w:tc>
          <w:tcPr>
            <w:tcW w:w="2835" w:type="dxa"/>
          </w:tcPr>
          <w:p w14:paraId="3172E162" w14:textId="77777777" w:rsidR="00783A7D" w:rsidRDefault="008606BE" w:rsidP="00F50896">
            <w:r>
              <w:t>AWS</w:t>
            </w:r>
          </w:p>
        </w:tc>
        <w:tc>
          <w:tcPr>
            <w:tcW w:w="2453" w:type="dxa"/>
          </w:tcPr>
          <w:p w14:paraId="3172E163" w14:textId="77777777" w:rsidR="00783A7D" w:rsidRDefault="008606BE" w:rsidP="00F50896">
            <w:r>
              <w:t>Route 53</w:t>
            </w:r>
          </w:p>
        </w:tc>
      </w:tr>
    </w:tbl>
    <w:p w14:paraId="3172E165" w14:textId="3E92A220" w:rsidR="008E5FD1" w:rsidRPr="004343C9" w:rsidRDefault="001E40B2" w:rsidP="009554C6">
      <w:pPr>
        <w:jc w:val="center"/>
        <w:rPr>
          <w:i/>
          <w:iCs/>
          <w:sz w:val="20"/>
          <w:szCs w:val="20"/>
        </w:rPr>
      </w:pPr>
      <w:r>
        <w:rPr>
          <w:i/>
          <w:iCs/>
          <w:sz w:val="20"/>
          <w:szCs w:val="20"/>
        </w:rPr>
        <w:t>Fig.</w:t>
      </w:r>
      <w:r w:rsidR="00950D6A">
        <w:rPr>
          <w:i/>
          <w:iCs/>
          <w:sz w:val="20"/>
          <w:szCs w:val="20"/>
        </w:rPr>
        <w:t>2</w:t>
      </w:r>
      <w:r w:rsidR="005572E6">
        <w:rPr>
          <w:i/>
          <w:iCs/>
          <w:sz w:val="20"/>
          <w:szCs w:val="20"/>
        </w:rPr>
        <w:t xml:space="preserve"> </w:t>
      </w:r>
      <w:r w:rsidR="0077083B">
        <w:rPr>
          <w:i/>
          <w:iCs/>
          <w:sz w:val="20"/>
          <w:szCs w:val="20"/>
        </w:rPr>
        <w:t>–</w:t>
      </w:r>
      <w:r w:rsidR="005572E6">
        <w:rPr>
          <w:i/>
          <w:iCs/>
          <w:sz w:val="20"/>
          <w:szCs w:val="20"/>
        </w:rPr>
        <w:t xml:space="preserve"> </w:t>
      </w:r>
      <w:r w:rsidR="0077083B">
        <w:rPr>
          <w:i/>
          <w:iCs/>
          <w:sz w:val="20"/>
          <w:szCs w:val="20"/>
        </w:rPr>
        <w:t>List of Technologies Used</w:t>
      </w:r>
    </w:p>
    <w:p w14:paraId="3172E166" w14:textId="77777777" w:rsidR="00327EF5" w:rsidRDefault="008606BE" w:rsidP="00A34633">
      <w:pPr>
        <w:pStyle w:val="Heading2"/>
      </w:pPr>
      <w:bookmarkStart w:id="11" w:name="_Toc24894476"/>
      <w:r>
        <w:t>Azure VM</w:t>
      </w:r>
      <w:bookmarkEnd w:id="11"/>
    </w:p>
    <w:p w14:paraId="3172E167" w14:textId="25338973" w:rsidR="00631B1B" w:rsidRDefault="008606BE" w:rsidP="00E1369C">
      <w:pPr>
        <w:jc w:val="both"/>
      </w:pPr>
      <w:r>
        <w:t xml:space="preserve">We </w:t>
      </w:r>
      <w:r>
        <w:t xml:space="preserve">start </w:t>
      </w:r>
      <w:r w:rsidR="00D93FA7">
        <w:t xml:space="preserve">building the system by creating a Virtual Machine in </w:t>
      </w:r>
      <w:r w:rsidR="00650906">
        <w:t xml:space="preserve">the Microsoft </w:t>
      </w:r>
      <w:r w:rsidR="00D93FA7">
        <w:t>Azure</w:t>
      </w:r>
      <w:r w:rsidR="00650906">
        <w:t xml:space="preserve"> Cloud platform.</w:t>
      </w:r>
      <w:r w:rsidR="00973EFA">
        <w:t xml:space="preserve"> </w:t>
      </w:r>
      <w:r w:rsidR="00D86C54">
        <w:t>We can opt for Standard B1ms</w:t>
      </w:r>
      <w:r w:rsidR="003D3F7E">
        <w:t>, which has one virtual CPU and 2GB of memory.</w:t>
      </w:r>
      <w:r w:rsidR="005F4E53">
        <w:t xml:space="preserve"> </w:t>
      </w:r>
      <w:r w:rsidR="00C92706">
        <w:t>The B</w:t>
      </w:r>
      <w:r w:rsidR="00EE7F56">
        <w:t>-</w:t>
      </w:r>
      <w:r w:rsidR="00C92706">
        <w:t xml:space="preserve">series </w:t>
      </w:r>
      <w:r w:rsidR="00EE7F56">
        <w:t xml:space="preserve">of virtual machines offer </w:t>
      </w:r>
      <w:r w:rsidR="004E0EF0">
        <w:t xml:space="preserve">base-level machines that can </w:t>
      </w:r>
      <w:r w:rsidR="00030CA0">
        <w:t xml:space="preserve">burst CPU performance levels by 100% when required. </w:t>
      </w:r>
      <w:r w:rsidR="00374714">
        <w:t>They are</w:t>
      </w:r>
      <w:r w:rsidR="00072AF5">
        <w:t xml:space="preserve"> on the lower end of the scale </w:t>
      </w:r>
      <w:r w:rsidR="00D72524">
        <w:t xml:space="preserve">in terms of computing power and are ideal for </w:t>
      </w:r>
      <w:r w:rsidR="00084F12">
        <w:t xml:space="preserve">small scale applications like low capacity web servers, </w:t>
      </w:r>
      <w:r w:rsidR="00AB5607">
        <w:t>proof of concepts, and development environments</w:t>
      </w:r>
      <w:r w:rsidR="00AE035D">
        <w:t xml:space="preserve"> </w:t>
      </w:r>
      <w:r w:rsidR="00635E35">
        <w:fldChar w:fldCharType="begin"/>
      </w:r>
      <w:r w:rsidR="003709FF">
        <w:instrText xml:space="preserve"> ADDIN ZOTERO_ITEM CSL_CITATION {"citationID":"kJ0OlFn9","properties":{"formattedCitation":"(Ayshakeen, no date)","plainCitation":"(Ayshakeen, no date)","noteIndex":0},"citationItems":[{"id":36,"uris":["http://zotero.org/users/6159635/items/7FZ8EYGM"],"uri":["http://zotero.org/users/6159635/items/7FZ8EYGM"],"itemData":{"id":36,"type":"webpage","title":"B-series Azure Windows VM sizes","abstract":"Describes the B-series of burstable Azure VM sizes.","URL":"https://docs.microsoft.com/en-us/azure/virtual-machines/windows/b-series-burstable","language":"en-us","author":[{"family":"Ayshakeen","given":""}],"accessed":{"date-parts":[["2019",11,16]]}}}],"schema":"https://github.com/citation-style-language/schema/raw/master/csl-citation.json"} </w:instrText>
      </w:r>
      <w:r w:rsidR="00635E35">
        <w:fldChar w:fldCharType="separate"/>
      </w:r>
      <w:r w:rsidR="003709FF">
        <w:rPr>
          <w:noProof/>
        </w:rPr>
        <w:t>(Ayshakeen, no date)</w:t>
      </w:r>
      <w:r w:rsidR="00635E35">
        <w:fldChar w:fldCharType="end"/>
      </w:r>
      <w:r w:rsidR="00E42280">
        <w:t>.</w:t>
      </w:r>
      <w:r w:rsidR="008C7484">
        <w:t xml:space="preserve"> </w:t>
      </w:r>
    </w:p>
    <w:p w14:paraId="3172E168" w14:textId="14FB8BBA" w:rsidR="007146A6" w:rsidRDefault="008606BE" w:rsidP="00E1369C">
      <w:pPr>
        <w:jc w:val="both"/>
      </w:pPr>
      <w:r>
        <w:t xml:space="preserve">In this VM, </w:t>
      </w:r>
      <w:r w:rsidR="008E3A82">
        <w:t>we choose Ubuntu 18.04 (LTS)</w:t>
      </w:r>
      <w:r w:rsidR="00401F0D">
        <w:t xml:space="preserve"> </w:t>
      </w:r>
      <w:r w:rsidR="008E3A82">
        <w:t>OS</w:t>
      </w:r>
      <w:r w:rsidR="00401F0D">
        <w:t xml:space="preserve">. </w:t>
      </w:r>
      <w:r w:rsidR="00A76FB1">
        <w:t xml:space="preserve">The region I selected was West Europe </w:t>
      </w:r>
      <w:r w:rsidR="00785E2A">
        <w:t xml:space="preserve">to reduce network latency and </w:t>
      </w:r>
      <w:r w:rsidR="004F41BA">
        <w:t>did not</w:t>
      </w:r>
      <w:r w:rsidR="00A76FB1">
        <w:t xml:space="preserve"> </w:t>
      </w:r>
      <w:r w:rsidR="004F41BA">
        <w:t>choose</w:t>
      </w:r>
      <w:r w:rsidR="00747B3A">
        <w:t xml:space="preserve"> any data redundancy option</w:t>
      </w:r>
      <w:r w:rsidR="000215F8">
        <w:t xml:space="preserve">. </w:t>
      </w:r>
      <w:r w:rsidR="000416DB">
        <w:t xml:space="preserve">There are two security options related to how we can access and authenticate with the system, SSH </w:t>
      </w:r>
      <w:r w:rsidR="00B354A6">
        <w:t xml:space="preserve">key </w:t>
      </w:r>
      <w:r w:rsidR="000416DB">
        <w:t xml:space="preserve">and private </w:t>
      </w:r>
      <w:r w:rsidR="00B354A6">
        <w:t>password. We will use the password authentication option.</w:t>
      </w:r>
    </w:p>
    <w:p w14:paraId="3172E169" w14:textId="77777777" w:rsidR="007923DD" w:rsidRDefault="008606BE" w:rsidP="00E1369C">
      <w:pPr>
        <w:jc w:val="both"/>
      </w:pPr>
      <w:r>
        <w:t>We also need to enabl</w:t>
      </w:r>
      <w:r>
        <w:t xml:space="preserve">e ports </w:t>
      </w:r>
      <w:r w:rsidR="00F1734A">
        <w:t>HTTP (</w:t>
      </w:r>
      <w:r>
        <w:t xml:space="preserve">80), </w:t>
      </w:r>
      <w:r w:rsidR="00F1734A">
        <w:t>HTTPS (</w:t>
      </w:r>
      <w:r w:rsidR="003F49E0">
        <w:t xml:space="preserve">443), </w:t>
      </w:r>
      <w:r w:rsidR="00F1734A">
        <w:t>SSH (</w:t>
      </w:r>
      <w:r w:rsidR="003F49E0">
        <w:t xml:space="preserve">22), and </w:t>
      </w:r>
      <w:r w:rsidR="001B269C">
        <w:t>TCP/IP</w:t>
      </w:r>
      <w:r w:rsidR="00F1734A">
        <w:t xml:space="preserve"> </w:t>
      </w:r>
      <w:r w:rsidR="00BA4BE2">
        <w:t>(8080)</w:t>
      </w:r>
      <w:r w:rsidR="00C7668A">
        <w:t xml:space="preserve"> on the VM. </w:t>
      </w:r>
    </w:p>
    <w:p w14:paraId="3172E16A" w14:textId="77777777" w:rsidR="002E30F0" w:rsidRDefault="008606BE" w:rsidP="00E1369C">
      <w:pPr>
        <w:jc w:val="both"/>
      </w:pPr>
      <w:r>
        <w:t xml:space="preserve">Once the system is </w:t>
      </w:r>
      <w:r w:rsidR="00631B1B">
        <w:t>running</w:t>
      </w:r>
      <w:r>
        <w:t xml:space="preserve">, it </w:t>
      </w:r>
      <w:r w:rsidR="001239BD">
        <w:t>was</w:t>
      </w:r>
      <w:r>
        <w:t xml:space="preserve"> assigned a </w:t>
      </w:r>
      <w:r w:rsidR="00902D17">
        <w:t>private and public IP address by Azure. We need to make the public IP address static</w:t>
      </w:r>
      <w:r w:rsidR="00EE1039">
        <w:t xml:space="preserve"> so that it remains constant even after </w:t>
      </w:r>
      <w:r w:rsidR="00A34633">
        <w:t xml:space="preserve">rebooting </w:t>
      </w:r>
      <w:r w:rsidR="0082306A">
        <w:t xml:space="preserve">the VM. The static IP makes it easier </w:t>
      </w:r>
      <w:r w:rsidR="006F1C91">
        <w:t>for configuring the other systems in this project.</w:t>
      </w:r>
      <w:r w:rsidR="003D2964">
        <w:t xml:space="preserve"> </w:t>
      </w:r>
    </w:p>
    <w:p w14:paraId="3172E16B" w14:textId="77777777" w:rsidR="006C5849" w:rsidRDefault="008606BE" w:rsidP="00E1369C">
      <w:pPr>
        <w:jc w:val="both"/>
      </w:pPr>
      <w:r>
        <w:t xml:space="preserve">We can now access the VM </w:t>
      </w:r>
      <w:r w:rsidR="002742E8">
        <w:t xml:space="preserve">using the terminal on our PC </w:t>
      </w:r>
      <w:r w:rsidR="002E30F0">
        <w:t>or using the Cloud Shell feature on Azure.</w:t>
      </w:r>
      <w:r w:rsidR="00A92584">
        <w:t xml:space="preserve"> In order to access the VM, we need to enter the following command in the terminal</w:t>
      </w:r>
      <w:r w:rsidR="00E33E06">
        <w:t>:</w:t>
      </w:r>
    </w:p>
    <w:p w14:paraId="3172E16C" w14:textId="77777777" w:rsidR="00790EA1" w:rsidRPr="001B6893" w:rsidRDefault="008606BE" w:rsidP="00327EF5">
      <w:r>
        <w:rPr>
          <w:noProof/>
        </w:rPr>
        <w:drawing>
          <wp:inline distT="0" distB="0" distL="0" distR="0" wp14:anchorId="3172E1D9" wp14:editId="3172E1DA">
            <wp:extent cx="5971540" cy="157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6143" name="Screenshot 2019-11-17 at 03.46.56.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157480"/>
                    </a:xfrm>
                    <a:prstGeom prst="rect">
                      <a:avLst/>
                    </a:prstGeom>
                  </pic:spPr>
                </pic:pic>
              </a:graphicData>
            </a:graphic>
          </wp:inline>
        </w:drawing>
      </w:r>
    </w:p>
    <w:p w14:paraId="3172E16D" w14:textId="76FC08D1" w:rsidR="00F62661" w:rsidRDefault="008606BE" w:rsidP="00327EF5">
      <w:r>
        <w:t>The command is of the format:</w:t>
      </w:r>
      <w:r w:rsidR="00D84947">
        <w:t xml:space="preserve"> </w:t>
      </w:r>
      <w:r>
        <w:t>username</w:t>
      </w:r>
      <w:r>
        <w:t xml:space="preserve"> @</w:t>
      </w:r>
      <w:r w:rsidR="000647D7">
        <w:t xml:space="preserve"> public IP address of the VM</w:t>
      </w:r>
      <w:r w:rsidR="00A23CFF">
        <w:t xml:space="preserve">. </w:t>
      </w:r>
    </w:p>
    <w:p w14:paraId="3172E16F" w14:textId="77777777" w:rsidR="00D86C41" w:rsidRDefault="008606BE" w:rsidP="00D86C41">
      <w:pPr>
        <w:pStyle w:val="Heading2"/>
      </w:pPr>
      <w:bookmarkStart w:id="12" w:name="_Toc24894477"/>
      <w:r>
        <w:lastRenderedPageBreak/>
        <w:t>Docker Container</w:t>
      </w:r>
      <w:bookmarkEnd w:id="12"/>
    </w:p>
    <w:p w14:paraId="3172E170" w14:textId="77777777" w:rsidR="00D86C41" w:rsidRDefault="008606BE" w:rsidP="00E1369C">
      <w:pPr>
        <w:jc w:val="both"/>
      </w:pPr>
      <w:r>
        <w:t xml:space="preserve">We now </w:t>
      </w:r>
      <w:r w:rsidR="00BF2418">
        <w:t xml:space="preserve">have to install Docker Container </w:t>
      </w:r>
      <w:r w:rsidR="00D67274">
        <w:t xml:space="preserve">on </w:t>
      </w:r>
      <w:r w:rsidR="00741239">
        <w:t xml:space="preserve">the VM. We can do this using the CLI </w:t>
      </w:r>
      <w:r w:rsidR="00AE0D28">
        <w:t>after logging in to the VM.</w:t>
      </w:r>
    </w:p>
    <w:p w14:paraId="3172E171" w14:textId="77777777" w:rsidR="00AE0D28" w:rsidRPr="003A6FF9" w:rsidRDefault="008606BE" w:rsidP="00D86C41">
      <w:r>
        <w:tab/>
      </w:r>
      <w:r w:rsidR="003A6FF9">
        <w:rPr>
          <w:noProof/>
        </w:rPr>
        <w:drawing>
          <wp:inline distT="0" distB="0" distL="0" distR="0" wp14:anchorId="3172E1DB" wp14:editId="3172E1DC">
            <wp:extent cx="5971540" cy="220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61255" name="Screenshot 2019-11-17 at 03.48.52.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220980"/>
                    </a:xfrm>
                    <a:prstGeom prst="rect">
                      <a:avLst/>
                    </a:prstGeom>
                  </pic:spPr>
                </pic:pic>
              </a:graphicData>
            </a:graphic>
          </wp:inline>
        </w:drawing>
      </w:r>
    </w:p>
    <w:p w14:paraId="3172E172" w14:textId="77777777" w:rsidR="00391302" w:rsidRDefault="008606BE" w:rsidP="00E1369C">
      <w:pPr>
        <w:jc w:val="both"/>
      </w:pPr>
      <w:r>
        <w:t xml:space="preserve">The sudo keyword gives admin </w:t>
      </w:r>
      <w:r>
        <w:t>privileges</w:t>
      </w:r>
      <w:r w:rsidR="00A06AA1">
        <w:t xml:space="preserve"> over the Ubuntu OS. </w:t>
      </w:r>
      <w:r w:rsidR="006B009D">
        <w:t xml:space="preserve">The apt keyword means the Advanced Packaging Tool, which </w:t>
      </w:r>
      <w:r w:rsidR="0007540C">
        <w:t>lets us install new software packages</w:t>
      </w:r>
      <w:r w:rsidR="00D17326">
        <w:t>.</w:t>
      </w:r>
    </w:p>
    <w:p w14:paraId="3172E173" w14:textId="77777777" w:rsidR="00AC7DF9" w:rsidRDefault="008606BE" w:rsidP="00E1369C">
      <w:pPr>
        <w:jc w:val="both"/>
      </w:pPr>
      <w:r>
        <w:t xml:space="preserve"> </w:t>
      </w:r>
      <w:r w:rsidR="003F718E">
        <w:t>After installing Docker, we need to modify it to start</w:t>
      </w:r>
      <w:r w:rsidR="00442D4A">
        <w:t xml:space="preserve"> during system startup automatically using the </w:t>
      </w:r>
      <w:r w:rsidR="009C651F">
        <w:t>command:</w:t>
      </w:r>
    </w:p>
    <w:p w14:paraId="3172E174" w14:textId="77777777" w:rsidR="009C651F" w:rsidRPr="00402543" w:rsidRDefault="008606BE" w:rsidP="00D05845">
      <w:r>
        <w:rPr>
          <w:noProof/>
        </w:rPr>
        <w:drawing>
          <wp:inline distT="0" distB="0" distL="0" distR="0" wp14:anchorId="3172E1DD" wp14:editId="3172E1DE">
            <wp:extent cx="5971540" cy="577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6410" name="14-Configuring Docker to Start Automatically with the VM.png"/>
                    <pic:cNvPicPr/>
                  </pic:nvPicPr>
                  <pic:blipFill>
                    <a:blip r:embed="rId14">
                      <a:extLst>
                        <a:ext uri="{28A0092B-C50C-407E-A947-70E740481C1C}">
                          <a14:useLocalDpi xmlns:a14="http://schemas.microsoft.com/office/drawing/2010/main" val="0"/>
                        </a:ext>
                      </a:extLst>
                    </a:blip>
                    <a:stretch>
                      <a:fillRect/>
                    </a:stretch>
                  </pic:blipFill>
                  <pic:spPr>
                    <a:xfrm>
                      <a:off x="0" y="0"/>
                      <a:ext cx="5971540" cy="577850"/>
                    </a:xfrm>
                    <a:prstGeom prst="rect">
                      <a:avLst/>
                    </a:prstGeom>
                  </pic:spPr>
                </pic:pic>
              </a:graphicData>
            </a:graphic>
          </wp:inline>
        </w:drawing>
      </w:r>
    </w:p>
    <w:p w14:paraId="3172E175" w14:textId="77777777" w:rsidR="00A52246" w:rsidRDefault="008606BE" w:rsidP="00E1369C">
      <w:pPr>
        <w:jc w:val="both"/>
      </w:pPr>
      <w:r>
        <w:t xml:space="preserve">Systemctl </w:t>
      </w:r>
      <w:r w:rsidR="003405C7">
        <w:t>is the keyword for controlling the system settings. First</w:t>
      </w:r>
      <w:r w:rsidR="0072588C">
        <w:t>,</w:t>
      </w:r>
      <w:r w:rsidR="003405C7">
        <w:t xml:space="preserve"> we start the </w:t>
      </w:r>
      <w:r w:rsidR="000E334B">
        <w:t>D</w:t>
      </w:r>
      <w:r w:rsidR="003405C7">
        <w:t>ocker service, followed by enabling it</w:t>
      </w:r>
      <w:r w:rsidR="00B713EB">
        <w:t xml:space="preserve"> to run at startup automatically</w:t>
      </w:r>
      <w:r w:rsidR="00F26E47">
        <w:t xml:space="preserve"> </w:t>
      </w:r>
      <w:r w:rsidR="00240908">
        <w:fldChar w:fldCharType="begin"/>
      </w:r>
      <w:r w:rsidR="00240908">
        <w:instrText xml:space="preserve"> ADDIN ZOTERO_ITEM CSL_CITATION {"citationID":"x1vgGphT","properties":{"formattedCitation":"({\\i{}Post-installation steps for Linux}, 2019)","plainCitation":"(Post-installation steps for Linux, 2019)","noteIndex":0},"citationItems":[{"id":40,"uris":["http://zotero.org/users/6159635/items/CL2H7W8T"],"uri":["http://zotero.org/users/6159635/items/CL2H7W8T"],"itemData":{"id":40,"type":"webpage","title":"Post-installation steps for Linux","container-title":"Docker Documentation","abstract":"Optional post-installation steps for Linux","URL":"https://docs.docker.com/engine/installation/linux/linux-postinstall/","language":"en","issued":{"date-parts":[["2019",2,28]]},"accessed":{"date-parts":[["2019",11,16]]}}}],"schema":"https://github.com/citation-style-language/schema/raw/master/csl-citation.json"} </w:instrText>
      </w:r>
      <w:r w:rsidR="00240908">
        <w:fldChar w:fldCharType="separate"/>
      </w:r>
      <w:r w:rsidR="00240908" w:rsidRPr="00240908">
        <w:rPr>
          <w:rFonts w:ascii="Calibri Light" w:cs="Calibri Light"/>
          <w:color w:val="808080"/>
          <w:lang w:val="en-GB"/>
        </w:rPr>
        <w:t>(</w:t>
      </w:r>
      <w:r w:rsidR="00240908" w:rsidRPr="00240908">
        <w:rPr>
          <w:rFonts w:ascii="Calibri Light" w:cs="Calibri Light"/>
          <w:i/>
          <w:iCs/>
          <w:color w:val="808080"/>
          <w:lang w:val="en-GB"/>
        </w:rPr>
        <w:t>Post-installation steps for Linux</w:t>
      </w:r>
      <w:r w:rsidR="00240908" w:rsidRPr="00240908">
        <w:rPr>
          <w:rFonts w:ascii="Calibri Light" w:cs="Calibri Light"/>
          <w:color w:val="808080"/>
          <w:lang w:val="en-GB"/>
        </w:rPr>
        <w:t>, 2019)</w:t>
      </w:r>
      <w:r w:rsidR="00240908">
        <w:fldChar w:fldCharType="end"/>
      </w:r>
      <w:r w:rsidR="00240908">
        <w:t>.</w:t>
      </w:r>
    </w:p>
    <w:p w14:paraId="3172E176" w14:textId="77777777" w:rsidR="003C5B46" w:rsidRDefault="008606BE" w:rsidP="00E1369C">
      <w:pPr>
        <w:jc w:val="both"/>
      </w:pPr>
      <w:r>
        <w:t>The next step I did was to install</w:t>
      </w:r>
      <w:r>
        <w:t xml:space="preserve"> the </w:t>
      </w:r>
      <w:r w:rsidR="000E334B">
        <w:t>D</w:t>
      </w:r>
      <w:r>
        <w:t>ocker image httpd</w:t>
      </w:r>
      <w:r w:rsidR="00506DC2">
        <w:t xml:space="preserve">, which is </w:t>
      </w:r>
      <w:r w:rsidR="00794E6D">
        <w:t xml:space="preserve">the official </w:t>
      </w:r>
      <w:r w:rsidR="000E334B">
        <w:t>D</w:t>
      </w:r>
      <w:r w:rsidR="00794E6D">
        <w:t xml:space="preserve">ocker image for the Apache HTTP server. </w:t>
      </w:r>
      <w:r w:rsidR="003547FF">
        <w:t>We need to run the command:</w:t>
      </w:r>
    </w:p>
    <w:p w14:paraId="3172E177" w14:textId="77777777" w:rsidR="003547FF" w:rsidRDefault="008606BE" w:rsidP="00D86C41">
      <w:pPr>
        <w:rPr>
          <w:i/>
          <w:iCs/>
        </w:rPr>
      </w:pPr>
      <w:r>
        <w:tab/>
      </w:r>
      <w:r>
        <w:rPr>
          <w:i/>
          <w:iCs/>
        </w:rPr>
        <w:t xml:space="preserve">$ </w:t>
      </w:r>
      <w:r w:rsidR="00FE0281">
        <w:rPr>
          <w:i/>
          <w:iCs/>
        </w:rPr>
        <w:t>docker pull httpd</w:t>
      </w:r>
    </w:p>
    <w:p w14:paraId="3172E178" w14:textId="51F0F026" w:rsidR="002608B3" w:rsidRPr="002608B3" w:rsidRDefault="008606BE" w:rsidP="00E1369C">
      <w:pPr>
        <w:jc w:val="both"/>
      </w:pPr>
      <w:r>
        <w:t>The command install</w:t>
      </w:r>
      <w:r w:rsidR="00554B25">
        <w:t>ed</w:t>
      </w:r>
      <w:r>
        <w:t xml:space="preserve"> the </w:t>
      </w:r>
      <w:r w:rsidR="00554B25">
        <w:t xml:space="preserve">Apache server </w:t>
      </w:r>
      <w:r w:rsidR="000E334B">
        <w:t>D</w:t>
      </w:r>
      <w:r w:rsidR="00554B25">
        <w:t>ocker image in the VM</w:t>
      </w:r>
      <w:r w:rsidR="00152610">
        <w:t xml:space="preserve"> </w:t>
      </w:r>
      <w:r w:rsidR="00E37DD9">
        <w:fldChar w:fldCharType="begin"/>
      </w:r>
      <w:r w:rsidR="0008695B">
        <w:instrText xml:space="preserve"> ADDIN ZOTERO_ITEM CSL_CITATION {"citationID":"c0zBPpJB","properties":{"formattedCitation":"({\\i{}httpd - Docker Hub}, no date)","plainCitation":"(httpd - Docker Hub, no date)","noteIndex":0},"citationItems":[{"id":42,"uris":["http://zotero.org/users/6159635/items/FJ24BH7G"],"uri":["http://zotero.org/users/6159635/items/FJ24BH7G"],"itemData":{"id":42,"type":"webpage","title":"httpd - Docker Hub","URL":"https://hub.docker.com/_/httpd","accessed":{"date-parts":[["2019",11,16]]}}}],"schema":"https://github.com/citation-style-language/schema/raw/master/csl-citation.json"} </w:instrText>
      </w:r>
      <w:r w:rsidR="00E37DD9">
        <w:fldChar w:fldCharType="separate"/>
      </w:r>
      <w:r w:rsidR="0008695B" w:rsidRPr="0008695B">
        <w:rPr>
          <w:rFonts w:ascii="Calibri Light" w:cs="Calibri Light"/>
          <w:color w:val="808080"/>
          <w:lang w:val="en-GB"/>
        </w:rPr>
        <w:t>(</w:t>
      </w:r>
      <w:r w:rsidR="0008695B" w:rsidRPr="0008695B">
        <w:rPr>
          <w:rFonts w:ascii="Calibri Light" w:cs="Calibri Light"/>
          <w:i/>
          <w:iCs/>
          <w:color w:val="808080"/>
          <w:lang w:val="en-GB"/>
        </w:rPr>
        <w:t>httpd - Docker Hub</w:t>
      </w:r>
      <w:r w:rsidR="0008695B" w:rsidRPr="0008695B">
        <w:rPr>
          <w:rFonts w:ascii="Calibri Light" w:cs="Calibri Light"/>
          <w:color w:val="808080"/>
          <w:lang w:val="en-GB"/>
        </w:rPr>
        <w:t>, no date)</w:t>
      </w:r>
      <w:r w:rsidR="00E37DD9">
        <w:fldChar w:fldCharType="end"/>
      </w:r>
      <w:r w:rsidR="0008695B">
        <w:t>.</w:t>
      </w:r>
    </w:p>
    <w:p w14:paraId="3172E179" w14:textId="0CE71CAE" w:rsidR="00B20D26" w:rsidRDefault="008606BE" w:rsidP="00E1369C">
      <w:pPr>
        <w:jc w:val="both"/>
      </w:pPr>
      <w:r>
        <w:t>Finally</w:t>
      </w:r>
      <w:r w:rsidR="00BD72A2">
        <w:t xml:space="preserve">, we need to configure port 80 of the VM to be accessed by the Apache server in </w:t>
      </w:r>
      <w:r w:rsidR="00B40906">
        <w:t>D</w:t>
      </w:r>
      <w:r w:rsidR="001F2537">
        <w:t>ocker</w:t>
      </w:r>
      <w:r w:rsidR="00B543F8">
        <w:t xml:space="preserve"> by</w:t>
      </w:r>
      <w:r w:rsidR="001F2537">
        <w:t>:</w:t>
      </w:r>
    </w:p>
    <w:p w14:paraId="3172E17A" w14:textId="77777777" w:rsidR="00B345E1" w:rsidRDefault="008606BE" w:rsidP="00E1369C">
      <w:pPr>
        <w:jc w:val="both"/>
      </w:pPr>
      <w:r>
        <w:rPr>
          <w:noProof/>
        </w:rPr>
        <w:drawing>
          <wp:inline distT="0" distB="0" distL="0" distR="0" wp14:anchorId="3172E1DF" wp14:editId="3172E1E0">
            <wp:extent cx="5971540"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2177" name="18-Running the Docker with ports 80 on the V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878840"/>
                    </a:xfrm>
                    <a:prstGeom prst="rect">
                      <a:avLst/>
                    </a:prstGeom>
                  </pic:spPr>
                </pic:pic>
              </a:graphicData>
            </a:graphic>
          </wp:inline>
        </w:drawing>
      </w:r>
    </w:p>
    <w:p w14:paraId="1BB48C10" w14:textId="3325FC76" w:rsidR="00C25EC6" w:rsidRDefault="008606BE" w:rsidP="00C25EC6">
      <w:pPr>
        <w:jc w:val="both"/>
      </w:pPr>
      <w:r>
        <w:t>The</w:t>
      </w:r>
      <w:r>
        <w:t xml:space="preserve"> 80:80 means I have </w:t>
      </w:r>
      <w:r w:rsidR="009E383F">
        <w:t xml:space="preserve">connected my </w:t>
      </w:r>
      <w:r w:rsidR="00D0208A">
        <w:t xml:space="preserve">VM’s port 80 to the </w:t>
      </w:r>
      <w:r w:rsidR="00B40906">
        <w:t>D</w:t>
      </w:r>
      <w:r w:rsidR="00D0208A">
        <w:t>ocker containers port 80</w:t>
      </w:r>
      <w:r w:rsidR="00B27D82">
        <w:t>, which runs the Apache</w:t>
      </w:r>
      <w:r w:rsidR="00493D30">
        <w:t xml:space="preserve">. We </w:t>
      </w:r>
      <w:r w:rsidR="00A95721">
        <w:t>can</w:t>
      </w:r>
      <w:r w:rsidR="00493D30">
        <w:t xml:space="preserve"> check if </w:t>
      </w:r>
      <w:r w:rsidR="00CA5E97">
        <w:t xml:space="preserve">this works by visiting the IP address of the </w:t>
      </w:r>
      <w:r w:rsidR="0080279F">
        <w:t>VM</w:t>
      </w:r>
      <w:r w:rsidR="00CA5E97">
        <w:t xml:space="preserve"> on a browser</w:t>
      </w:r>
      <w:r w:rsidR="00BB1098">
        <w:t>. On doing so, we can see a message on the browser which read 'It Works!'.</w:t>
      </w:r>
      <w:r w:rsidR="0080279F">
        <w:t xml:space="preserve"> Th</w:t>
      </w:r>
      <w:r w:rsidR="00F10B8F">
        <w:t>e Apache server sent this message fro</w:t>
      </w:r>
      <w:r w:rsidR="004A43F5">
        <w:t xml:space="preserve">m </w:t>
      </w:r>
      <w:r w:rsidR="00F10B8F">
        <w:t>the VM.</w:t>
      </w:r>
    </w:p>
    <w:p w14:paraId="53530E43" w14:textId="4394AFBC" w:rsidR="00C25EC6" w:rsidRDefault="00C25EC6" w:rsidP="00C25EC6">
      <w:pPr>
        <w:jc w:val="both"/>
      </w:pPr>
    </w:p>
    <w:p w14:paraId="3A26929E" w14:textId="77777777" w:rsidR="00C25EC6" w:rsidRDefault="00C25EC6" w:rsidP="00C25EC6">
      <w:pPr>
        <w:jc w:val="both"/>
      </w:pPr>
    </w:p>
    <w:p w14:paraId="3172E17C" w14:textId="1C7DA877" w:rsidR="009A2ECB" w:rsidRDefault="008606BE" w:rsidP="009A2ECB">
      <w:pPr>
        <w:pStyle w:val="Heading2"/>
      </w:pPr>
      <w:bookmarkStart w:id="13" w:name="_Toc24894478"/>
      <w:r>
        <w:lastRenderedPageBreak/>
        <w:t>J</w:t>
      </w:r>
      <w:r>
        <w:t>enkins</w:t>
      </w:r>
      <w:bookmarkEnd w:id="13"/>
    </w:p>
    <w:p w14:paraId="3172E17D" w14:textId="40CCF5DE" w:rsidR="009A2ECB" w:rsidRDefault="008606BE" w:rsidP="00E1369C">
      <w:pPr>
        <w:jc w:val="both"/>
      </w:pPr>
      <w:r>
        <w:t xml:space="preserve">We </w:t>
      </w:r>
      <w:r w:rsidR="004139C6">
        <w:t>now</w:t>
      </w:r>
      <w:r>
        <w:t xml:space="preserve"> move on to</w:t>
      </w:r>
      <w:r w:rsidR="00F453EA">
        <w:t xml:space="preserve"> </w:t>
      </w:r>
      <w:r w:rsidR="00D040FE">
        <w:t>setting up a build automation tool</w:t>
      </w:r>
      <w:r w:rsidR="00F86E75">
        <w:t xml:space="preserve"> in the VM</w:t>
      </w:r>
      <w:r w:rsidR="00D040FE">
        <w:t xml:space="preserve">. </w:t>
      </w:r>
      <w:r w:rsidR="006847DB">
        <w:t xml:space="preserve">We can use Jenkins for this as it is an open-source </w:t>
      </w:r>
      <w:r w:rsidR="00EE13D9">
        <w:t>automation serve</w:t>
      </w:r>
      <w:r w:rsidR="004708C4">
        <w:t>r</w:t>
      </w:r>
      <w:r w:rsidR="006847DB">
        <w:t>.</w:t>
      </w:r>
      <w:r w:rsidR="00305EDA">
        <w:t xml:space="preserve"> The download command: </w:t>
      </w:r>
    </w:p>
    <w:p w14:paraId="3172E17E" w14:textId="77777777" w:rsidR="00E710AD" w:rsidRDefault="008606BE" w:rsidP="00E1369C">
      <w:pPr>
        <w:jc w:val="both"/>
        <w:rPr>
          <w:i/>
          <w:iCs/>
        </w:rPr>
      </w:pPr>
      <w:r>
        <w:rPr>
          <w:i/>
          <w:iCs/>
          <w:noProof/>
        </w:rPr>
        <w:drawing>
          <wp:inline distT="0" distB="0" distL="0" distR="0" wp14:anchorId="3172E1E1" wp14:editId="3172E1E2">
            <wp:extent cx="5971540" cy="217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1117" name="21-Adding Jenkins Repo Key.png"/>
                    <pic:cNvPicPr/>
                  </pic:nvPicPr>
                  <pic:blipFill>
                    <a:blip r:embed="rId16">
                      <a:extLst>
                        <a:ext uri="{28A0092B-C50C-407E-A947-70E740481C1C}">
                          <a14:useLocalDpi xmlns:a14="http://schemas.microsoft.com/office/drawing/2010/main" val="0"/>
                        </a:ext>
                      </a:extLst>
                    </a:blip>
                    <a:stretch>
                      <a:fillRect/>
                    </a:stretch>
                  </pic:blipFill>
                  <pic:spPr>
                    <a:xfrm>
                      <a:off x="0" y="0"/>
                      <a:ext cx="5971540" cy="217170"/>
                    </a:xfrm>
                    <a:prstGeom prst="rect">
                      <a:avLst/>
                    </a:prstGeom>
                  </pic:spPr>
                </pic:pic>
              </a:graphicData>
            </a:graphic>
          </wp:inline>
        </w:drawing>
      </w:r>
    </w:p>
    <w:p w14:paraId="3172E17F" w14:textId="77777777" w:rsidR="00C832E4" w:rsidRDefault="008606BE" w:rsidP="00E1369C">
      <w:pPr>
        <w:jc w:val="both"/>
      </w:pPr>
      <w:r>
        <w:t>This command add</w:t>
      </w:r>
      <w:r w:rsidR="001D687C">
        <w:t>ed</w:t>
      </w:r>
      <w:r>
        <w:t xml:space="preserve"> the key to the repository </w:t>
      </w:r>
      <w:r w:rsidR="00A921B6">
        <w:t xml:space="preserve">package </w:t>
      </w:r>
      <w:r>
        <w:t>where Jenkins is available</w:t>
      </w:r>
      <w:r w:rsidR="001D687C">
        <w:t>. Followed</w:t>
      </w:r>
      <w:r w:rsidR="00A921B6">
        <w:t xml:space="preserve"> by that we will </w:t>
      </w:r>
      <w:r w:rsidR="009A7353">
        <w:t xml:space="preserve">add </w:t>
      </w:r>
      <w:r w:rsidR="00D434D2">
        <w:t>the packages repository address</w:t>
      </w:r>
      <w:r w:rsidR="00E97625">
        <w:t xml:space="preserve"> to the VM’s list</w:t>
      </w:r>
      <w:r w:rsidR="009A7353">
        <w:t xml:space="preserve"> </w:t>
      </w:r>
      <w:r w:rsidR="00A921B6">
        <w:t>us</w:t>
      </w:r>
      <w:r w:rsidR="009A7353">
        <w:t>ing</w:t>
      </w:r>
      <w:r w:rsidR="00A921B6">
        <w:t>:</w:t>
      </w:r>
    </w:p>
    <w:p w14:paraId="3172E180" w14:textId="77777777" w:rsidR="00C411BC" w:rsidRDefault="008606BE" w:rsidP="00E1369C">
      <w:pPr>
        <w:jc w:val="both"/>
        <w:rPr>
          <w:i/>
          <w:iCs/>
        </w:rPr>
      </w:pPr>
      <w:r>
        <w:rPr>
          <w:i/>
          <w:iCs/>
          <w:noProof/>
        </w:rPr>
        <w:drawing>
          <wp:inline distT="0" distB="0" distL="0" distR="0" wp14:anchorId="3172E1E3" wp14:editId="3172E1E4">
            <wp:extent cx="597154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3980" name="22-Adding the Location of the Debian Repo Serv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203200"/>
                    </a:xfrm>
                    <a:prstGeom prst="rect">
                      <a:avLst/>
                    </a:prstGeom>
                  </pic:spPr>
                </pic:pic>
              </a:graphicData>
            </a:graphic>
          </wp:inline>
        </w:drawing>
      </w:r>
    </w:p>
    <w:p w14:paraId="3172E181" w14:textId="55660BF5" w:rsidR="00F461CD" w:rsidRPr="00F461CD" w:rsidRDefault="008606BE" w:rsidP="00E1369C">
      <w:pPr>
        <w:jc w:val="both"/>
      </w:pPr>
      <w:r>
        <w:t xml:space="preserve">The command enables the Jenkins packages on the VM </w:t>
      </w:r>
      <w:r w:rsidR="001C4A0D">
        <w:t xml:space="preserve">to be </w:t>
      </w:r>
      <w:r w:rsidR="00A40808">
        <w:t xml:space="preserve">updated automatically </w:t>
      </w:r>
      <w:r w:rsidR="001C4A0D">
        <w:t xml:space="preserve">with the latest </w:t>
      </w:r>
      <w:r w:rsidR="00DC6755">
        <w:t>features</w:t>
      </w:r>
      <w:r w:rsidR="001C4A0D">
        <w:t>.</w:t>
      </w:r>
    </w:p>
    <w:p w14:paraId="3172E182" w14:textId="77777777" w:rsidR="004E54B3" w:rsidRDefault="008606BE" w:rsidP="00E1369C">
      <w:pPr>
        <w:jc w:val="both"/>
        <w:rPr>
          <w:i/>
          <w:iCs/>
        </w:rPr>
      </w:pPr>
      <w:r>
        <w:rPr>
          <w:i/>
          <w:iCs/>
          <w:noProof/>
        </w:rPr>
        <w:drawing>
          <wp:inline distT="0" distB="0" distL="0" distR="0" wp14:anchorId="3172E1E5" wp14:editId="3172E1E6">
            <wp:extent cx="5971540" cy="236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2068" name="Screenshot 2019-11-17 at 03.53.36.png"/>
                    <pic:cNvPicPr/>
                  </pic:nvPicPr>
                  <pic:blipFill>
                    <a:blip r:embed="rId18">
                      <a:extLst>
                        <a:ext uri="{28A0092B-C50C-407E-A947-70E740481C1C}">
                          <a14:useLocalDpi xmlns:a14="http://schemas.microsoft.com/office/drawing/2010/main" val="0"/>
                        </a:ext>
                      </a:extLst>
                    </a:blip>
                    <a:stretch>
                      <a:fillRect/>
                    </a:stretch>
                  </pic:blipFill>
                  <pic:spPr>
                    <a:xfrm>
                      <a:off x="0" y="0"/>
                      <a:ext cx="5971540" cy="236220"/>
                    </a:xfrm>
                    <a:prstGeom prst="rect">
                      <a:avLst/>
                    </a:prstGeom>
                  </pic:spPr>
                </pic:pic>
              </a:graphicData>
            </a:graphic>
          </wp:inline>
        </w:drawing>
      </w:r>
    </w:p>
    <w:p w14:paraId="3172E183" w14:textId="77777777" w:rsidR="00E1398A" w:rsidRPr="00E1398A" w:rsidRDefault="008606BE" w:rsidP="00E1369C">
      <w:pPr>
        <w:jc w:val="both"/>
      </w:pPr>
      <w:r>
        <w:t>By this command</w:t>
      </w:r>
      <w:r w:rsidR="00F65250">
        <w:t>, we can install Jenkins</w:t>
      </w:r>
      <w:r w:rsidR="00DD2237">
        <w:t xml:space="preserve"> </w:t>
      </w:r>
      <w:r w:rsidR="00EC27C4">
        <w:fldChar w:fldCharType="begin"/>
      </w:r>
      <w:r w:rsidR="00517987">
        <w:instrText xml:space="preserve"> ADDIN ZOTERO_ITEM CSL_CITATION {"citationID":"xAimtIoJ","properties":{"formattedCitation":"({\\i{}Debian Repository for Jenkins}, no date)","plainCitation":"(Debian Repository for Jenkins, no date)","noteIndex":0},"citationItems":[{"id":44,"uris":["http://zotero.org/users/6159635/items/5F4U4MAA"],"uri":["http://zotero.org/users/6159635/items/5F4U4MAA"],"itemData":{"id":44,"type":"webpage","title":"Debian Repository for Jenkins","URL":"https://pkg.jenkins.io/debian-stable/","accessed":{"date-parts":[["2019",11,17]]}}}],"schema":"https://github.com/citation-style-language/schema/raw/master/csl-citation.json"} </w:instrText>
      </w:r>
      <w:r w:rsidR="00EC27C4">
        <w:fldChar w:fldCharType="separate"/>
      </w:r>
      <w:r w:rsidR="00517987" w:rsidRPr="00517987">
        <w:rPr>
          <w:rFonts w:ascii="Calibri Light" w:cs="Calibri Light"/>
          <w:color w:val="808080"/>
          <w:lang w:val="en-GB"/>
        </w:rPr>
        <w:t>(</w:t>
      </w:r>
      <w:r w:rsidR="00517987" w:rsidRPr="00517987">
        <w:rPr>
          <w:rFonts w:ascii="Calibri Light" w:cs="Calibri Light"/>
          <w:i/>
          <w:iCs/>
          <w:color w:val="808080"/>
          <w:lang w:val="en-GB"/>
        </w:rPr>
        <w:t>Debian Repository for Jenkins</w:t>
      </w:r>
      <w:r w:rsidR="00517987" w:rsidRPr="00517987">
        <w:rPr>
          <w:rFonts w:ascii="Calibri Light" w:cs="Calibri Light"/>
          <w:color w:val="808080"/>
          <w:lang w:val="en-GB"/>
        </w:rPr>
        <w:t>, no date)</w:t>
      </w:r>
      <w:r w:rsidR="00EC27C4">
        <w:fldChar w:fldCharType="end"/>
      </w:r>
      <w:r w:rsidR="00517987">
        <w:t>.</w:t>
      </w:r>
    </w:p>
    <w:p w14:paraId="3172E184" w14:textId="1E790B6B" w:rsidR="009A2ECB" w:rsidRDefault="0029535D" w:rsidP="00E1369C">
      <w:pPr>
        <w:jc w:val="both"/>
      </w:pPr>
      <w:r>
        <w:t xml:space="preserve">Now </w:t>
      </w:r>
      <w:r w:rsidR="00FF4BBB">
        <w:t xml:space="preserve">we </w:t>
      </w:r>
      <w:r>
        <w:t>will</w:t>
      </w:r>
      <w:r w:rsidR="00FF4BBB">
        <w:t xml:space="preserve"> start the application on the VM by:</w:t>
      </w:r>
    </w:p>
    <w:p w14:paraId="3172E185" w14:textId="77777777" w:rsidR="007A7AA8" w:rsidRDefault="008606BE" w:rsidP="00E1369C">
      <w:pPr>
        <w:jc w:val="both"/>
        <w:rPr>
          <w:i/>
          <w:iCs/>
        </w:rPr>
      </w:pPr>
      <w:r>
        <w:rPr>
          <w:i/>
          <w:iCs/>
          <w:noProof/>
        </w:rPr>
        <w:drawing>
          <wp:inline distT="0" distB="0" distL="0" distR="0" wp14:anchorId="3172E1E7" wp14:editId="3172E1E8">
            <wp:extent cx="5971540" cy="470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9640" name="25-Start Jenkins on VM.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470535"/>
                    </a:xfrm>
                    <a:prstGeom prst="rect">
                      <a:avLst/>
                    </a:prstGeom>
                  </pic:spPr>
                </pic:pic>
              </a:graphicData>
            </a:graphic>
          </wp:inline>
        </w:drawing>
      </w:r>
    </w:p>
    <w:p w14:paraId="3172E186" w14:textId="13510A64" w:rsidR="00952CE8" w:rsidRDefault="008606BE" w:rsidP="00E1369C">
      <w:pPr>
        <w:jc w:val="both"/>
      </w:pPr>
      <w:r>
        <w:t>N</w:t>
      </w:r>
      <w:r w:rsidR="00580E12">
        <w:t>ext</w:t>
      </w:r>
      <w:r>
        <w:t xml:space="preserve">, we </w:t>
      </w:r>
      <w:r>
        <w:t>will configure the Jenkins application</w:t>
      </w:r>
      <w:r w:rsidR="00994A49">
        <w:t>. For this, open a web browser and enter the VM's IP address followed by the</w:t>
      </w:r>
      <w:r w:rsidR="00514A90">
        <w:t xml:space="preserve"> port 8080 like this:</w:t>
      </w:r>
    </w:p>
    <w:p w14:paraId="3172E187" w14:textId="77777777" w:rsidR="00514A90" w:rsidRDefault="008606BE" w:rsidP="00327EF5">
      <w:pPr>
        <w:rPr>
          <w:i/>
          <w:iCs/>
        </w:rPr>
      </w:pPr>
      <w:r>
        <w:tab/>
      </w:r>
      <w:r w:rsidR="00703135" w:rsidRPr="00703135">
        <w:t>http://</w:t>
      </w:r>
      <w:r w:rsidR="00703135" w:rsidRPr="00703135">
        <w:rPr>
          <w:i/>
          <w:iCs/>
        </w:rPr>
        <w:t>104.40.231.66:8080</w:t>
      </w:r>
    </w:p>
    <w:p w14:paraId="3172E188" w14:textId="50663140" w:rsidR="00703135" w:rsidRDefault="008606BE" w:rsidP="00E1369C">
      <w:pPr>
        <w:jc w:val="both"/>
      </w:pPr>
      <w:r>
        <w:t>The address will lead to the page where we need</w:t>
      </w:r>
      <w:r>
        <w:t xml:space="preserve"> to unlock Jenkins on </w:t>
      </w:r>
      <w:r w:rsidR="00451666">
        <w:t xml:space="preserve">the VM. We can access the password in the </w:t>
      </w:r>
      <w:r w:rsidR="00E764CD">
        <w:t>VM at the folder location mentioned. We can use the nano command to open the file</w:t>
      </w:r>
      <w:r w:rsidR="0002649E">
        <w:t xml:space="preserve"> like this:</w:t>
      </w:r>
    </w:p>
    <w:p w14:paraId="3172E189" w14:textId="77777777" w:rsidR="006A4C8B" w:rsidRDefault="008606BE" w:rsidP="00562840">
      <w:pPr>
        <w:rPr>
          <w:i/>
          <w:iCs/>
        </w:rPr>
      </w:pPr>
      <w:r>
        <w:rPr>
          <w:i/>
          <w:iCs/>
          <w:noProof/>
        </w:rPr>
        <w:drawing>
          <wp:inline distT="0" distB="0" distL="0" distR="0" wp14:anchorId="3172E1E9" wp14:editId="3172E1EA">
            <wp:extent cx="5971540" cy="802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86715" name="28-Accessing the Secret Key on the VM.png"/>
                    <pic:cNvPicPr/>
                  </pic:nvPicPr>
                  <pic:blipFill>
                    <a:blip r:embed="rId20">
                      <a:extLst>
                        <a:ext uri="{28A0092B-C50C-407E-A947-70E740481C1C}">
                          <a14:useLocalDpi xmlns:a14="http://schemas.microsoft.com/office/drawing/2010/main" val="0"/>
                        </a:ext>
                      </a:extLst>
                    </a:blip>
                    <a:stretch>
                      <a:fillRect/>
                    </a:stretch>
                  </pic:blipFill>
                  <pic:spPr>
                    <a:xfrm>
                      <a:off x="0" y="0"/>
                      <a:ext cx="5971540" cy="802005"/>
                    </a:xfrm>
                    <a:prstGeom prst="rect">
                      <a:avLst/>
                    </a:prstGeom>
                  </pic:spPr>
                </pic:pic>
              </a:graphicData>
            </a:graphic>
          </wp:inline>
        </w:drawing>
      </w:r>
    </w:p>
    <w:p w14:paraId="3172E18A" w14:textId="0C4E2BE5" w:rsidR="00CC028A" w:rsidRDefault="008606BE" w:rsidP="00E1369C">
      <w:pPr>
        <w:jc w:val="both"/>
      </w:pPr>
      <w:r>
        <w:t xml:space="preserve">After </w:t>
      </w:r>
      <w:r w:rsidR="00084EC2">
        <w:t>submitt</w:t>
      </w:r>
      <w:r>
        <w:t xml:space="preserve">ing the password </w:t>
      </w:r>
      <w:r w:rsidR="00084EC2">
        <w:t>and unlocking Jenkins successfully</w:t>
      </w:r>
      <w:r w:rsidR="00AA1280">
        <w:t>, we will install it with the suggested plugins, create an account</w:t>
      </w:r>
      <w:r w:rsidR="001E0E91">
        <w:t xml:space="preserve"> and save the instance configuration of the </w:t>
      </w:r>
      <w:r w:rsidR="002263D4">
        <w:t>Jenkins URL.</w:t>
      </w:r>
    </w:p>
    <w:p w14:paraId="3172E18B" w14:textId="5092F440" w:rsidR="003409EC" w:rsidRDefault="008606BE" w:rsidP="00E1369C">
      <w:pPr>
        <w:jc w:val="both"/>
      </w:pPr>
      <w:r>
        <w:t xml:space="preserve">The next part </w:t>
      </w:r>
      <w:r w:rsidR="00BE3F17">
        <w:t>is</w:t>
      </w:r>
      <w:r>
        <w:t xml:space="preserve"> to create a </w:t>
      </w:r>
      <w:r w:rsidR="003D5B2A">
        <w:t>job</w:t>
      </w:r>
      <w:r>
        <w:t xml:space="preserve"> in Jenkins. </w:t>
      </w:r>
      <w:r w:rsidR="00484B76">
        <w:t xml:space="preserve">The </w:t>
      </w:r>
      <w:r w:rsidR="000067FA">
        <w:t>'Create Job' is</w:t>
      </w:r>
      <w:r w:rsidR="00484B76">
        <w:t xml:space="preserve"> the place where </w:t>
      </w:r>
      <w:r w:rsidR="005438BC">
        <w:t>we can</w:t>
      </w:r>
      <w:r w:rsidR="00484B76">
        <w:t xml:space="preserve"> configur</w:t>
      </w:r>
      <w:r w:rsidR="005438BC">
        <w:t>e</w:t>
      </w:r>
      <w:r w:rsidR="00484B76">
        <w:t xml:space="preserve"> Jenkins to pull </w:t>
      </w:r>
      <w:r w:rsidR="005438BC">
        <w:t>the</w:t>
      </w:r>
      <w:r w:rsidR="00484B76">
        <w:t xml:space="preserve"> source code from </w:t>
      </w:r>
      <w:r w:rsidR="005438BC">
        <w:t>the</w:t>
      </w:r>
      <w:r w:rsidR="00484B76">
        <w:t xml:space="preserve"> GitHub</w:t>
      </w:r>
      <w:r w:rsidR="00621326">
        <w:t xml:space="preserve"> and build it</w:t>
      </w:r>
      <w:r w:rsidR="00E37FA7">
        <w:t xml:space="preserve"> in the </w:t>
      </w:r>
      <w:r w:rsidR="005A16A3">
        <w:t xml:space="preserve">Apache </w:t>
      </w:r>
      <w:r w:rsidR="00E37FA7">
        <w:t>containe</w:t>
      </w:r>
      <w:r w:rsidR="005A16A3">
        <w:t>r.</w:t>
      </w:r>
      <w:r w:rsidR="006D4B52">
        <w:t xml:space="preserve"> </w:t>
      </w:r>
      <w:r w:rsidR="00030377">
        <w:t>W</w:t>
      </w:r>
      <w:r w:rsidR="00C212D8">
        <w:t>e need to select Git under the source code management section</w:t>
      </w:r>
      <w:r w:rsidR="00030377">
        <w:t xml:space="preserve"> and</w:t>
      </w:r>
      <w:r w:rsidR="000710E1">
        <w:t xml:space="preserve"> paste the URL of the </w:t>
      </w:r>
      <w:r w:rsidR="009D6C51">
        <w:t xml:space="preserve">folder </w:t>
      </w:r>
      <w:r w:rsidR="000710E1">
        <w:t xml:space="preserve">location </w:t>
      </w:r>
      <w:r w:rsidR="00490026">
        <w:t>of</w:t>
      </w:r>
      <w:r w:rsidR="000954E1">
        <w:t xml:space="preserve"> the </w:t>
      </w:r>
      <w:r w:rsidR="000710E1">
        <w:t>source code files</w:t>
      </w:r>
      <w:r w:rsidR="000954E1">
        <w:t>. Select 'GitHub Hook' as the build trigger</w:t>
      </w:r>
      <w:r w:rsidR="00A61877">
        <w:t>.</w:t>
      </w:r>
    </w:p>
    <w:p w14:paraId="3172E18C" w14:textId="326C2B71" w:rsidR="00BB7F70" w:rsidRDefault="008606BE" w:rsidP="001A7E7E">
      <w:pPr>
        <w:jc w:val="both"/>
      </w:pPr>
      <w:r>
        <w:lastRenderedPageBreak/>
        <w:t xml:space="preserve">Finally, </w:t>
      </w:r>
      <w:r w:rsidR="0046228F">
        <w:t xml:space="preserve">under the </w:t>
      </w:r>
      <w:r w:rsidR="00726530">
        <w:t>‘B</w:t>
      </w:r>
      <w:r w:rsidR="0046228F">
        <w:t>uild</w:t>
      </w:r>
      <w:r w:rsidR="00726530">
        <w:t>’</w:t>
      </w:r>
      <w:r w:rsidR="0046228F">
        <w:t xml:space="preserve"> tab </w:t>
      </w:r>
      <w:r w:rsidR="00726530">
        <w:t>'Execute Shell'</w:t>
      </w:r>
      <w:r w:rsidR="00FF6373">
        <w:t>, we will give the code</w:t>
      </w:r>
      <w:r w:rsidR="00145106">
        <w:t xml:space="preserve"> (</w:t>
      </w:r>
      <w:r w:rsidR="005A2432">
        <w:t>s</w:t>
      </w:r>
      <w:r w:rsidR="001A7E7E">
        <w:t xml:space="preserve">ee </w:t>
      </w:r>
      <w:r w:rsidR="005D5565">
        <w:t>Appendix 1)</w:t>
      </w:r>
      <w:r w:rsidR="00FF6373">
        <w:t xml:space="preserve"> for it to </w:t>
      </w:r>
      <w:r w:rsidR="000B319C">
        <w:t>build a new container</w:t>
      </w:r>
      <w:r w:rsidR="009F27D7">
        <w:t xml:space="preserve"> after deleting the old one</w:t>
      </w:r>
      <w:r w:rsidR="000B319C">
        <w:t xml:space="preserve"> every time </w:t>
      </w:r>
      <w:r w:rsidR="009F27D7">
        <w:t xml:space="preserve">a new trigger </w:t>
      </w:r>
      <w:r w:rsidR="000F47DA">
        <w:t>occur</w:t>
      </w:r>
      <w:r w:rsidR="00865712">
        <w:t>s</w:t>
      </w:r>
      <w:r w:rsidR="009F27D7">
        <w:t>.</w:t>
      </w:r>
      <w:r w:rsidR="00046DB1">
        <w:t xml:space="preserve"> Once built, the source code files are then moved from the Jenkins folder to the </w:t>
      </w:r>
      <w:r w:rsidR="002F51AD">
        <w:t>Apache container folder.</w:t>
      </w:r>
    </w:p>
    <w:p w14:paraId="3172E18D" w14:textId="77777777" w:rsidR="00B2036E" w:rsidRDefault="008606BE" w:rsidP="00B2036E">
      <w:pPr>
        <w:pStyle w:val="Heading2"/>
      </w:pPr>
      <w:bookmarkStart w:id="14" w:name="_Toc24894479"/>
      <w:r>
        <w:t>GitHub</w:t>
      </w:r>
      <w:bookmarkEnd w:id="14"/>
    </w:p>
    <w:p w14:paraId="3172E18E" w14:textId="67166715" w:rsidR="003A1DA2" w:rsidRDefault="008606BE" w:rsidP="00E1369C">
      <w:pPr>
        <w:jc w:val="both"/>
      </w:pPr>
      <w:r>
        <w:t xml:space="preserve">We need to allow GitHub to let Jenkins access the source code files. For this, we can go to the settings tab of the </w:t>
      </w:r>
      <w:r w:rsidR="004B367A">
        <w:t>source code folder</w:t>
      </w:r>
      <w:r w:rsidR="007E6734">
        <w:t xml:space="preserve"> and clicked on the 'Webhooks' category.</w:t>
      </w:r>
      <w:r w:rsidR="00CC5538">
        <w:t xml:space="preserve"> We will add a new webhook</w:t>
      </w:r>
      <w:r w:rsidR="001065C4">
        <w:t xml:space="preserve"> by providing the URL of port Jenkins is available on the VM.</w:t>
      </w:r>
      <w:r w:rsidR="000B2C58">
        <w:t xml:space="preserve"> </w:t>
      </w:r>
      <w:r>
        <w:t xml:space="preserve">Once </w:t>
      </w:r>
      <w:r w:rsidR="00CD1154">
        <w:t xml:space="preserve">any </w:t>
      </w:r>
      <w:r w:rsidR="00A369B7">
        <w:t xml:space="preserve">commits take </w:t>
      </w:r>
      <w:r w:rsidR="00CD1154">
        <w:t>place</w:t>
      </w:r>
      <w:r w:rsidR="00A369B7">
        <w:t xml:space="preserve"> in</w:t>
      </w:r>
      <w:r>
        <w:t xml:space="preserve"> the </w:t>
      </w:r>
      <w:r w:rsidR="008A230C">
        <w:t xml:space="preserve">repository, Jenkins will build the files </w:t>
      </w:r>
      <w:r w:rsidR="00473A26">
        <w:t>after getting triggered using the webhook from GitHub.</w:t>
      </w:r>
      <w:r w:rsidR="00FC57D3">
        <w:t xml:space="preserve"> We can check the build status on the Jenkins homepage. </w:t>
      </w:r>
    </w:p>
    <w:p w14:paraId="3172E18F" w14:textId="77777777" w:rsidR="00007A96" w:rsidRDefault="008606BE" w:rsidP="00007A96">
      <w:pPr>
        <w:pStyle w:val="Heading2"/>
      </w:pPr>
      <w:bookmarkStart w:id="15" w:name="_Toc24894480"/>
      <w:r>
        <w:t>Domain Registration</w:t>
      </w:r>
      <w:bookmarkEnd w:id="15"/>
    </w:p>
    <w:p w14:paraId="3172E190" w14:textId="60E1A8D2" w:rsidR="00970F1C" w:rsidRPr="00123AB6" w:rsidRDefault="008606BE" w:rsidP="00123AB6">
      <w:pPr>
        <w:jc w:val="both"/>
      </w:pPr>
      <w:r>
        <w:t xml:space="preserve">The website </w:t>
      </w:r>
      <w:r w:rsidR="00A154AB">
        <w:t>is</w:t>
      </w:r>
      <w:r>
        <w:t xml:space="preserve"> successfully hosted on the webserver </w:t>
      </w:r>
      <w:r w:rsidR="00A154AB">
        <w:t>now,</w:t>
      </w:r>
      <w:r>
        <w:t xml:space="preserve"> but it </w:t>
      </w:r>
      <w:r w:rsidR="00A154AB">
        <w:t>is</w:t>
      </w:r>
      <w:r>
        <w:t xml:space="preserve"> difficult for users to reach it</w:t>
      </w:r>
      <w:r w:rsidR="008A7364">
        <w:t xml:space="preserve"> as it only has an IP address </w:t>
      </w:r>
      <w:r w:rsidR="00CF0822">
        <w:t>and</w:t>
      </w:r>
      <w:r w:rsidR="008A7364">
        <w:t xml:space="preserve"> </w:t>
      </w:r>
      <w:r w:rsidR="00CF0822">
        <w:t>a lengthy DNS name given by Azure</w:t>
      </w:r>
      <w:r w:rsidR="00A154AB">
        <w:t>. To make it easier for users</w:t>
      </w:r>
      <w:r w:rsidR="00151E4D">
        <w:t xml:space="preserve">, we will need a more straightforward domain name for the website. For this, </w:t>
      </w:r>
      <w:r w:rsidR="00487651">
        <w:t xml:space="preserve">we can buy a domain with </w:t>
      </w:r>
      <w:r w:rsidR="006622C9">
        <w:t>a</w:t>
      </w:r>
      <w:r w:rsidR="00487651">
        <w:t xml:space="preserve"> domain registrar</w:t>
      </w:r>
      <w:r w:rsidR="003B67B7">
        <w:t>. The website purchase</w:t>
      </w:r>
      <w:r w:rsidR="00557EFF">
        <w:t>d for this project is:</w:t>
      </w:r>
      <w:r w:rsidR="00123AB6">
        <w:t xml:space="preserve"> </w:t>
      </w:r>
      <w:r w:rsidR="00557EFF" w:rsidRPr="00123AB6">
        <w:t>srikanthshileshpasam.com</w:t>
      </w:r>
    </w:p>
    <w:p w14:paraId="3172E191" w14:textId="77777777" w:rsidR="001E344F" w:rsidRDefault="008606BE" w:rsidP="001E344F">
      <w:pPr>
        <w:pStyle w:val="Heading2"/>
      </w:pPr>
      <w:bookmarkStart w:id="16" w:name="_Toc24894481"/>
      <w:r>
        <w:t>Route 53</w:t>
      </w:r>
      <w:bookmarkEnd w:id="16"/>
    </w:p>
    <w:p w14:paraId="3172E192" w14:textId="4AEF9DB6" w:rsidR="00614690" w:rsidRDefault="008606BE" w:rsidP="00E1369C">
      <w:pPr>
        <w:jc w:val="both"/>
      </w:pPr>
      <w:r>
        <w:t>The final stage of the project is</w:t>
      </w:r>
      <w:r>
        <w:t xml:space="preserve"> to </w:t>
      </w:r>
      <w:r w:rsidR="003938A8">
        <w:t xml:space="preserve">link the domain name to the webserver using DNS. The DNS servers will help route the traffic </w:t>
      </w:r>
      <w:r w:rsidR="00707277">
        <w:t xml:space="preserve">of the website to the webserver in </w:t>
      </w:r>
      <w:r w:rsidR="009E3705">
        <w:t xml:space="preserve">the VM. We can use </w:t>
      </w:r>
      <w:r w:rsidR="00DE73DC">
        <w:t xml:space="preserve">Route 53 of AWS for this. </w:t>
      </w:r>
      <w:r w:rsidR="00C6704C">
        <w:t xml:space="preserve">In Route 53 section, we need to </w:t>
      </w:r>
      <w:r w:rsidR="00B77524">
        <w:t>select 'Create Hosted Zone</w:t>
      </w:r>
      <w:r w:rsidR="00DB4AE1">
        <w:t xml:space="preserve">' </w:t>
      </w:r>
      <w:r w:rsidR="00DC075D">
        <w:t>and e</w:t>
      </w:r>
      <w:r w:rsidR="00DB4AE1">
        <w:t>nter the domain name</w:t>
      </w:r>
      <w:r w:rsidR="00221C8F">
        <w:t>. Now, Route 53 provides a list of their name servers</w:t>
      </w:r>
      <w:r w:rsidR="000E704C">
        <w:t xml:space="preserve">. </w:t>
      </w:r>
      <w:r w:rsidR="00A36DB8">
        <w:t>Here we will ad</w:t>
      </w:r>
      <w:r w:rsidR="00C33174">
        <w:t>d</w:t>
      </w:r>
      <w:r w:rsidR="00A36DB8">
        <w:t xml:space="preserve"> two more record sheets, one with the </w:t>
      </w:r>
      <w:r w:rsidR="00DC3BB4">
        <w:t>name tag</w:t>
      </w:r>
      <w:r w:rsidR="00C33174">
        <w:t xml:space="preserve"> left</w:t>
      </w:r>
      <w:r w:rsidR="00DC3BB4">
        <w:t xml:space="preserve"> blank and </w:t>
      </w:r>
      <w:r w:rsidR="006F0E7E">
        <w:t xml:space="preserve">the other with </w:t>
      </w:r>
      <w:r w:rsidR="00C33174">
        <w:t xml:space="preserve">a </w:t>
      </w:r>
      <w:r w:rsidR="00DC3BB4">
        <w:t>'*'. In both of them</w:t>
      </w:r>
      <w:r w:rsidR="00FB22FA">
        <w:t xml:space="preserve">, we need to fill the </w:t>
      </w:r>
      <w:r w:rsidR="00A36DB8">
        <w:t xml:space="preserve">value space </w:t>
      </w:r>
      <w:r w:rsidR="00FB22FA">
        <w:t>with</w:t>
      </w:r>
      <w:r w:rsidR="00A36DB8">
        <w:t xml:space="preserve"> the </w:t>
      </w:r>
      <w:r w:rsidR="00DC3BB4">
        <w:t xml:space="preserve">IP </w:t>
      </w:r>
      <w:r w:rsidR="00A36DB8">
        <w:t xml:space="preserve">address of the </w:t>
      </w:r>
      <w:r w:rsidR="00DC3BB4">
        <w:t xml:space="preserve">VM. </w:t>
      </w:r>
    </w:p>
    <w:p w14:paraId="3172E193" w14:textId="0681F8ED" w:rsidR="001E344F" w:rsidRPr="001E344F" w:rsidRDefault="008606BE" w:rsidP="00E1369C">
      <w:pPr>
        <w:jc w:val="both"/>
      </w:pPr>
      <w:r>
        <w:t xml:space="preserve">Finally, </w:t>
      </w:r>
      <w:r w:rsidR="000E704C">
        <w:t>we will copy the</w:t>
      </w:r>
      <w:r>
        <w:t xml:space="preserve"> AWS name servers</w:t>
      </w:r>
      <w:r w:rsidR="000E704C">
        <w:t xml:space="preserve"> and head over to the domain registrar site. </w:t>
      </w:r>
      <w:r w:rsidR="00F90636">
        <w:t>Under</w:t>
      </w:r>
      <w:r w:rsidR="000E704C">
        <w:t xml:space="preserve"> </w:t>
      </w:r>
      <w:r w:rsidR="00E21364">
        <w:t xml:space="preserve">the </w:t>
      </w:r>
      <w:r w:rsidR="000E704C">
        <w:t>‘</w:t>
      </w:r>
      <w:r w:rsidR="00F3269E">
        <w:t>Name Servers’ tab</w:t>
      </w:r>
      <w:r w:rsidR="00021948">
        <w:t>, paste the list of AWS name servers.</w:t>
      </w:r>
    </w:p>
    <w:p w14:paraId="3172E194" w14:textId="77777777" w:rsidR="006504F2" w:rsidRDefault="008606BE" w:rsidP="006504F2">
      <w:pPr>
        <w:jc w:val="both"/>
      </w:pPr>
      <w:r>
        <w:t>With this, we have configured all t</w:t>
      </w:r>
      <w:r>
        <w:t>he systems</w:t>
      </w:r>
      <w:r w:rsidR="001A0A25">
        <w:t xml:space="preserve"> successfully.</w:t>
      </w:r>
    </w:p>
    <w:p w14:paraId="3172E195" w14:textId="77777777" w:rsidR="006504F2" w:rsidRDefault="006504F2" w:rsidP="006504F2">
      <w:pPr>
        <w:jc w:val="both"/>
      </w:pPr>
    </w:p>
    <w:p w14:paraId="3172E196" w14:textId="43375CB0" w:rsidR="006504F2" w:rsidRDefault="006504F2" w:rsidP="006504F2">
      <w:pPr>
        <w:jc w:val="both"/>
        <w:rPr>
          <w:rStyle w:val="Emphasis"/>
          <w:iCs w:val="0"/>
          <w:color w:val="808080" w:themeColor="background1" w:themeShade="80"/>
        </w:rPr>
      </w:pPr>
    </w:p>
    <w:p w14:paraId="3DEB9571" w14:textId="77777777" w:rsidR="00F90636" w:rsidRPr="006504F2" w:rsidRDefault="00F90636" w:rsidP="006504F2">
      <w:pPr>
        <w:jc w:val="both"/>
        <w:rPr>
          <w:rStyle w:val="Emphasis"/>
          <w:iCs w:val="0"/>
          <w:color w:val="808080" w:themeColor="background1" w:themeShade="80"/>
        </w:rPr>
      </w:pPr>
    </w:p>
    <w:p w14:paraId="3172E197" w14:textId="77B6E36B" w:rsidR="005F4505" w:rsidRDefault="00985FC3" w:rsidP="0089718F">
      <w:pPr>
        <w:pStyle w:val="Heading1"/>
        <w:rPr>
          <w:rStyle w:val="Emphasis"/>
        </w:rPr>
      </w:pPr>
      <w:bookmarkStart w:id="17" w:name="_Toc24894482"/>
      <w:r>
        <w:rPr>
          <w:rStyle w:val="Emphasis"/>
        </w:rPr>
        <w:lastRenderedPageBreak/>
        <w:t>Testing</w:t>
      </w:r>
      <w:bookmarkEnd w:id="17"/>
    </w:p>
    <w:p w14:paraId="3172E198" w14:textId="51DE94BB" w:rsidR="0089718F" w:rsidRDefault="008606BE" w:rsidP="00E1369C">
      <w:pPr>
        <w:jc w:val="both"/>
      </w:pPr>
      <w:r>
        <w:t xml:space="preserve">To test if the project </w:t>
      </w:r>
      <w:r w:rsidR="00247FA2">
        <w:t>is</w:t>
      </w:r>
      <w:r>
        <w:t xml:space="preserve"> working, </w:t>
      </w:r>
      <w:r w:rsidR="00247FA2">
        <w:t>we need</w:t>
      </w:r>
      <w:r>
        <w:t xml:space="preserve"> to visit the domain </w:t>
      </w:r>
      <w:r w:rsidR="00247FA2">
        <w:t>purchased</w:t>
      </w:r>
      <w:r w:rsidR="00B129D4">
        <w:t xml:space="preserve"> to check if the website is loading in it. We can cross-check the </w:t>
      </w:r>
      <w:r w:rsidR="00DA49BA">
        <w:t xml:space="preserve">build automation </w:t>
      </w:r>
      <w:r w:rsidR="00EC1A60">
        <w:t xml:space="preserve">functionality </w:t>
      </w:r>
      <w:r w:rsidR="00DA49BA">
        <w:t>by pushing changes to the Git repository locally</w:t>
      </w:r>
      <w:r w:rsidR="005443D6">
        <w:t xml:space="preserve"> and verify if they </w:t>
      </w:r>
      <w:r w:rsidR="00EC1A60">
        <w:t>are</w:t>
      </w:r>
      <w:r w:rsidR="005443D6">
        <w:t xml:space="preserve"> reflecting </w:t>
      </w:r>
      <w:r w:rsidR="00051B9D">
        <w:t>in</w:t>
      </w:r>
      <w:r w:rsidR="005443D6">
        <w:t xml:space="preserve"> the website on the internet.</w:t>
      </w:r>
    </w:p>
    <w:p w14:paraId="62FCAC76" w14:textId="0B4E28BC" w:rsidR="000A3763" w:rsidRPr="000A3763" w:rsidRDefault="000A3763" w:rsidP="000A3763">
      <w:pPr>
        <w:pStyle w:val="Heading1"/>
        <w:rPr>
          <w:iCs/>
          <w:color w:val="4472C4" w:themeColor="accent1"/>
        </w:rPr>
      </w:pPr>
      <w:bookmarkStart w:id="18" w:name="_Toc24894483"/>
      <w:r>
        <w:rPr>
          <w:rStyle w:val="Emphasis"/>
        </w:rPr>
        <w:t>Conclusion</w:t>
      </w:r>
      <w:bookmarkEnd w:id="18"/>
    </w:p>
    <w:p w14:paraId="4EE94E88" w14:textId="77777777" w:rsidR="00A55EE7" w:rsidRDefault="00A55EE7" w:rsidP="00A55EE7">
      <w:pPr>
        <w:jc w:val="both"/>
      </w:pPr>
      <w:r>
        <w:t xml:space="preserve">To briefly summarize the functioning of the system, we have developed a website on the PC and pushed the updates to a Git repository. The Git webhooks these files to the Jenkins tool. </w:t>
      </w:r>
    </w:p>
    <w:p w14:paraId="6776A15A" w14:textId="77777777" w:rsidR="00A55EE7" w:rsidRDefault="00A55EE7" w:rsidP="00A55EE7">
      <w:pPr>
        <w:jc w:val="both"/>
      </w:pPr>
      <w:r>
        <w:t xml:space="preserve">We have a virtual machine in Azure. In this VM, we installed a Docker container, and Jenkins. The Docker container has an image of the Apache httpd server. Apache server connects using port 80, whereas Jenkins connects with port 8080 of the VM. Whenever Jenkins receives a push from GitHub, it triggers a build. Jenkins is automated to delete the existing container hosting the web files and create a new one with the updated files. </w:t>
      </w:r>
    </w:p>
    <w:p w14:paraId="4D18F3C1" w14:textId="77777777" w:rsidR="00A55EE7" w:rsidRPr="004475C0" w:rsidRDefault="00A55EE7" w:rsidP="00A55EE7">
      <w:pPr>
        <w:jc w:val="both"/>
        <w:rPr>
          <w:rStyle w:val="Emphasis"/>
          <w:iCs w:val="0"/>
          <w:color w:val="808080" w:themeColor="background1" w:themeShade="80"/>
        </w:rPr>
      </w:pPr>
      <w:r>
        <w:t>Users from anywhere in the world can access the website. After the users enter the website domain name, the network traffic flows to the domain registrar. Here, the domain registrar redirects the traffic to the AWS name servers. The AWS name servers route the traffic to the IP of the VM in Azure, and the web traffic arrives at its destination successfully.</w:t>
      </w:r>
    </w:p>
    <w:p w14:paraId="3172E19D" w14:textId="1EDB14EE" w:rsidR="006504F2" w:rsidRDefault="006504F2" w:rsidP="00D25F70">
      <w:pPr>
        <w:pStyle w:val="Heading1"/>
        <w:rPr>
          <w:rStyle w:val="Emphasis"/>
        </w:rPr>
      </w:pPr>
    </w:p>
    <w:p w14:paraId="55BEAA54" w14:textId="0E993761" w:rsidR="004475C0" w:rsidRDefault="004475C0" w:rsidP="004475C0"/>
    <w:p w14:paraId="26EE3611" w14:textId="1B9CFC00" w:rsidR="004475C0" w:rsidRDefault="004475C0" w:rsidP="004475C0"/>
    <w:p w14:paraId="707C4CF6" w14:textId="6BA165B6" w:rsidR="004475C0" w:rsidRDefault="004475C0" w:rsidP="004475C0"/>
    <w:p w14:paraId="29C7EA22" w14:textId="756DED4B" w:rsidR="004475C0" w:rsidRDefault="004475C0" w:rsidP="004475C0"/>
    <w:p w14:paraId="15355960" w14:textId="3AB2668E" w:rsidR="004475C0" w:rsidRDefault="004475C0" w:rsidP="004475C0"/>
    <w:p w14:paraId="691535A4" w14:textId="6DB7CF88" w:rsidR="004475C0" w:rsidRDefault="004475C0" w:rsidP="004475C0"/>
    <w:p w14:paraId="3172E19F" w14:textId="77777777" w:rsidR="006504F2" w:rsidRPr="006504F2" w:rsidRDefault="006504F2" w:rsidP="006504F2"/>
    <w:p w14:paraId="3172E1A0" w14:textId="77777777" w:rsidR="00D25F70" w:rsidRPr="000040C5" w:rsidRDefault="008606BE" w:rsidP="00D25F70">
      <w:pPr>
        <w:pStyle w:val="Heading1"/>
      </w:pPr>
      <w:bookmarkStart w:id="19" w:name="_Toc24894484"/>
      <w:r>
        <w:rPr>
          <w:rStyle w:val="Emphasis"/>
        </w:rPr>
        <w:lastRenderedPageBreak/>
        <w:t>Proof of Concept</w:t>
      </w:r>
      <w:bookmarkEnd w:id="19"/>
    </w:p>
    <w:p w14:paraId="3172E1A1" w14:textId="77777777" w:rsidR="00C77069" w:rsidRDefault="008606BE" w:rsidP="00D25F70">
      <w:pPr>
        <w:rPr>
          <w:noProof/>
        </w:rPr>
      </w:pPr>
      <w:r>
        <w:rPr>
          <w:noProof/>
        </w:rPr>
        <w:t xml:space="preserve">The following screenshots provide the proof of concept </w:t>
      </w:r>
      <w:r w:rsidR="00EF1079">
        <w:rPr>
          <w:noProof/>
        </w:rPr>
        <w:t>of the system developed</w:t>
      </w:r>
      <w:r>
        <w:rPr>
          <w:noProof/>
        </w:rPr>
        <w:t>:</w:t>
      </w:r>
    </w:p>
    <w:p w14:paraId="3172E1A2" w14:textId="77777777" w:rsidR="00CD7295" w:rsidRDefault="008606BE" w:rsidP="00796966">
      <w:pPr>
        <w:jc w:val="center"/>
        <w:rPr>
          <w:noProof/>
        </w:rPr>
      </w:pPr>
      <w:r>
        <w:rPr>
          <w:noProof/>
        </w:rPr>
        <w:drawing>
          <wp:inline distT="0" distB="0" distL="0" distR="0" wp14:anchorId="3172E1EB" wp14:editId="3172E1EC">
            <wp:extent cx="4802237" cy="2861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3232" name="7-Successfully Deployed V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177" cy="2906987"/>
                    </a:xfrm>
                    <a:prstGeom prst="rect">
                      <a:avLst/>
                    </a:prstGeom>
                  </pic:spPr>
                </pic:pic>
              </a:graphicData>
            </a:graphic>
          </wp:inline>
        </w:drawing>
      </w:r>
    </w:p>
    <w:p w14:paraId="3172E1A3" w14:textId="51D771D9" w:rsidR="00CD7295" w:rsidRPr="009C213F" w:rsidRDefault="008606BE" w:rsidP="009C213F">
      <w:pPr>
        <w:jc w:val="center"/>
        <w:rPr>
          <w:i/>
          <w:iCs/>
          <w:noProof/>
          <w:sz w:val="20"/>
          <w:szCs w:val="20"/>
        </w:rPr>
      </w:pPr>
      <w:r>
        <w:rPr>
          <w:i/>
          <w:iCs/>
          <w:noProof/>
          <w:sz w:val="20"/>
          <w:szCs w:val="20"/>
        </w:rPr>
        <w:t>Fig.</w:t>
      </w:r>
      <w:r w:rsidR="00950D6A">
        <w:rPr>
          <w:i/>
          <w:iCs/>
          <w:noProof/>
          <w:sz w:val="20"/>
          <w:szCs w:val="20"/>
        </w:rPr>
        <w:t>3</w:t>
      </w:r>
      <w:r w:rsidR="00A8556B">
        <w:rPr>
          <w:i/>
          <w:iCs/>
          <w:noProof/>
          <w:sz w:val="20"/>
          <w:szCs w:val="20"/>
        </w:rPr>
        <w:t xml:space="preserve"> -</w:t>
      </w:r>
      <w:r>
        <w:rPr>
          <w:i/>
          <w:iCs/>
          <w:noProof/>
          <w:sz w:val="20"/>
          <w:szCs w:val="20"/>
        </w:rPr>
        <w:t xml:space="preserve"> </w:t>
      </w:r>
      <w:r w:rsidR="009C213F">
        <w:rPr>
          <w:i/>
          <w:iCs/>
          <w:noProof/>
          <w:sz w:val="20"/>
          <w:szCs w:val="20"/>
        </w:rPr>
        <w:t>S</w:t>
      </w:r>
      <w:r>
        <w:rPr>
          <w:i/>
          <w:iCs/>
          <w:noProof/>
          <w:sz w:val="20"/>
          <w:szCs w:val="20"/>
        </w:rPr>
        <w:t>etting up VM on Azure</w:t>
      </w:r>
    </w:p>
    <w:p w14:paraId="3172E1A4" w14:textId="77777777" w:rsidR="00951740" w:rsidRDefault="008606BE" w:rsidP="00796966">
      <w:pPr>
        <w:jc w:val="center"/>
        <w:rPr>
          <w:noProof/>
        </w:rPr>
      </w:pPr>
      <w:r>
        <w:rPr>
          <w:noProof/>
        </w:rPr>
        <w:drawing>
          <wp:inline distT="0" distB="0" distL="0" distR="0" wp14:anchorId="3172E1ED" wp14:editId="3172E1EE">
            <wp:extent cx="4254368" cy="3386667"/>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7298" name="11-Successfully Connected to V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7883" cy="3508872"/>
                    </a:xfrm>
                    <a:prstGeom prst="rect">
                      <a:avLst/>
                    </a:prstGeom>
                  </pic:spPr>
                </pic:pic>
              </a:graphicData>
            </a:graphic>
          </wp:inline>
        </w:drawing>
      </w:r>
    </w:p>
    <w:p w14:paraId="3172E1A5" w14:textId="5635F6A3" w:rsidR="00DF5ACD" w:rsidRPr="00DF5ACD" w:rsidRDefault="008606BE" w:rsidP="00DF5ACD">
      <w:pPr>
        <w:jc w:val="center"/>
        <w:rPr>
          <w:i/>
          <w:iCs/>
          <w:noProof/>
          <w:sz w:val="20"/>
          <w:szCs w:val="20"/>
        </w:rPr>
      </w:pPr>
      <w:r>
        <w:rPr>
          <w:i/>
          <w:iCs/>
          <w:noProof/>
          <w:sz w:val="20"/>
          <w:szCs w:val="20"/>
        </w:rPr>
        <w:t>Fig.</w:t>
      </w:r>
      <w:r w:rsidR="00950D6A">
        <w:rPr>
          <w:i/>
          <w:iCs/>
          <w:noProof/>
          <w:sz w:val="20"/>
          <w:szCs w:val="20"/>
        </w:rPr>
        <w:t>4</w:t>
      </w:r>
      <w:r w:rsidR="009368CC">
        <w:rPr>
          <w:i/>
          <w:iCs/>
          <w:noProof/>
          <w:sz w:val="20"/>
          <w:szCs w:val="20"/>
        </w:rPr>
        <w:t xml:space="preserve"> -</w:t>
      </w:r>
      <w:r>
        <w:rPr>
          <w:i/>
          <w:iCs/>
          <w:noProof/>
          <w:sz w:val="20"/>
          <w:szCs w:val="20"/>
        </w:rPr>
        <w:t xml:space="preserve"> Established connection with VM from Terminal</w:t>
      </w:r>
    </w:p>
    <w:p w14:paraId="3172E1A6" w14:textId="77777777" w:rsidR="00951740" w:rsidRDefault="00951740" w:rsidP="00D25F70">
      <w:pPr>
        <w:rPr>
          <w:noProof/>
        </w:rPr>
      </w:pPr>
    </w:p>
    <w:p w14:paraId="3172E1A7" w14:textId="77777777" w:rsidR="00C26252" w:rsidRDefault="008606BE" w:rsidP="00796966">
      <w:pPr>
        <w:jc w:val="center"/>
        <w:rPr>
          <w:noProof/>
        </w:rPr>
      </w:pPr>
      <w:r>
        <w:rPr>
          <w:noProof/>
        </w:rPr>
        <w:lastRenderedPageBreak/>
        <w:drawing>
          <wp:inline distT="0" distB="0" distL="0" distR="0" wp14:anchorId="3172E1EF" wp14:editId="3172E1F0">
            <wp:extent cx="400334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055" name="19-Confirmation Message when Accessing the VM IP.png"/>
                    <pic:cNvPicPr/>
                  </pic:nvPicPr>
                  <pic:blipFill>
                    <a:blip r:embed="rId23">
                      <a:extLst>
                        <a:ext uri="{28A0092B-C50C-407E-A947-70E740481C1C}">
                          <a14:useLocalDpi xmlns:a14="http://schemas.microsoft.com/office/drawing/2010/main" val="0"/>
                        </a:ext>
                      </a:extLst>
                    </a:blip>
                    <a:stretch>
                      <a:fillRect/>
                    </a:stretch>
                  </pic:blipFill>
                  <pic:spPr>
                    <a:xfrm>
                      <a:off x="0" y="0"/>
                      <a:ext cx="4064278" cy="1547198"/>
                    </a:xfrm>
                    <a:prstGeom prst="rect">
                      <a:avLst/>
                    </a:prstGeom>
                  </pic:spPr>
                </pic:pic>
              </a:graphicData>
            </a:graphic>
          </wp:inline>
        </w:drawing>
      </w:r>
    </w:p>
    <w:p w14:paraId="3172E1A8" w14:textId="1455F6C6" w:rsidR="00C26252" w:rsidRPr="009E1E1C" w:rsidRDefault="008606BE" w:rsidP="009E1E1C">
      <w:pPr>
        <w:jc w:val="center"/>
        <w:rPr>
          <w:i/>
          <w:iCs/>
          <w:noProof/>
          <w:sz w:val="20"/>
          <w:szCs w:val="20"/>
        </w:rPr>
      </w:pPr>
      <w:r>
        <w:rPr>
          <w:i/>
          <w:iCs/>
          <w:noProof/>
          <w:sz w:val="20"/>
          <w:szCs w:val="20"/>
        </w:rPr>
        <w:t>Fig.</w:t>
      </w:r>
      <w:r w:rsidR="00950D6A">
        <w:rPr>
          <w:i/>
          <w:iCs/>
          <w:noProof/>
          <w:sz w:val="20"/>
          <w:szCs w:val="20"/>
        </w:rPr>
        <w:t>5</w:t>
      </w:r>
      <w:r w:rsidR="009368CC">
        <w:rPr>
          <w:i/>
          <w:iCs/>
          <w:noProof/>
          <w:sz w:val="20"/>
          <w:szCs w:val="20"/>
        </w:rPr>
        <w:t xml:space="preserve"> -</w:t>
      </w:r>
      <w:r>
        <w:rPr>
          <w:i/>
          <w:iCs/>
          <w:noProof/>
          <w:sz w:val="20"/>
          <w:szCs w:val="20"/>
        </w:rPr>
        <w:t xml:space="preserve"> </w:t>
      </w:r>
      <w:r w:rsidR="00B60EB0">
        <w:rPr>
          <w:i/>
          <w:iCs/>
          <w:noProof/>
          <w:sz w:val="20"/>
          <w:szCs w:val="20"/>
        </w:rPr>
        <w:t>Configured</w:t>
      </w:r>
      <w:r>
        <w:rPr>
          <w:i/>
          <w:iCs/>
          <w:noProof/>
          <w:sz w:val="20"/>
          <w:szCs w:val="20"/>
        </w:rPr>
        <w:t xml:space="preserve"> Apache httpd Server</w:t>
      </w:r>
    </w:p>
    <w:p w14:paraId="3172E1A9" w14:textId="77777777" w:rsidR="00F1547C" w:rsidRDefault="008606BE" w:rsidP="00796966">
      <w:pPr>
        <w:jc w:val="center"/>
        <w:rPr>
          <w:noProof/>
        </w:rPr>
      </w:pPr>
      <w:r>
        <w:rPr>
          <w:noProof/>
        </w:rPr>
        <w:drawing>
          <wp:inline distT="0" distB="0" distL="0" distR="0" wp14:anchorId="3172E1F1" wp14:editId="3172E1F2">
            <wp:extent cx="4199255" cy="1941106"/>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2441" name="27-Jenkins Accessed on V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656" cy="1967639"/>
                    </a:xfrm>
                    <a:prstGeom prst="rect">
                      <a:avLst/>
                    </a:prstGeom>
                  </pic:spPr>
                </pic:pic>
              </a:graphicData>
            </a:graphic>
          </wp:inline>
        </w:drawing>
      </w:r>
    </w:p>
    <w:p w14:paraId="3172E1AA" w14:textId="3D3DFEDE" w:rsidR="00B60EB0" w:rsidRPr="00B60EB0" w:rsidRDefault="008606BE" w:rsidP="00B60EB0">
      <w:pPr>
        <w:jc w:val="center"/>
        <w:rPr>
          <w:i/>
          <w:iCs/>
          <w:noProof/>
          <w:sz w:val="20"/>
          <w:szCs w:val="20"/>
        </w:rPr>
      </w:pPr>
      <w:r>
        <w:rPr>
          <w:i/>
          <w:iCs/>
          <w:noProof/>
          <w:sz w:val="20"/>
          <w:szCs w:val="20"/>
        </w:rPr>
        <w:t>Fig.</w:t>
      </w:r>
      <w:r w:rsidR="00950D6A">
        <w:rPr>
          <w:i/>
          <w:iCs/>
          <w:noProof/>
          <w:sz w:val="20"/>
          <w:szCs w:val="20"/>
        </w:rPr>
        <w:t>6</w:t>
      </w:r>
      <w:r w:rsidR="009368CC">
        <w:rPr>
          <w:i/>
          <w:iCs/>
          <w:noProof/>
          <w:sz w:val="20"/>
          <w:szCs w:val="20"/>
        </w:rPr>
        <w:t xml:space="preserve"> -</w:t>
      </w:r>
      <w:r>
        <w:rPr>
          <w:i/>
          <w:iCs/>
          <w:noProof/>
          <w:sz w:val="20"/>
          <w:szCs w:val="20"/>
        </w:rPr>
        <w:t xml:space="preserve"> Installed Jenkins</w:t>
      </w:r>
      <w:r w:rsidR="00333DB1">
        <w:rPr>
          <w:i/>
          <w:iCs/>
          <w:noProof/>
          <w:sz w:val="20"/>
          <w:szCs w:val="20"/>
        </w:rPr>
        <w:t xml:space="preserve"> and mapped it to port 8080</w:t>
      </w:r>
    </w:p>
    <w:p w14:paraId="3172E1AB" w14:textId="77777777" w:rsidR="00F1547C" w:rsidRDefault="00F1547C" w:rsidP="00D25F70">
      <w:pPr>
        <w:rPr>
          <w:noProof/>
        </w:rPr>
      </w:pPr>
    </w:p>
    <w:p w14:paraId="3172E1AC" w14:textId="77777777" w:rsidR="00B2485D" w:rsidRDefault="008606BE" w:rsidP="00796966">
      <w:pPr>
        <w:jc w:val="center"/>
        <w:rPr>
          <w:noProof/>
        </w:rPr>
      </w:pPr>
      <w:r>
        <w:rPr>
          <w:noProof/>
        </w:rPr>
        <w:drawing>
          <wp:inline distT="0" distB="0" distL="0" distR="0" wp14:anchorId="3172E1F3" wp14:editId="3172E1F4">
            <wp:extent cx="4199466" cy="2699019"/>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0565" name="36-Push changes to GIT for Jenkins to Sync Files.png"/>
                    <pic:cNvPicPr/>
                  </pic:nvPicPr>
                  <pic:blipFill>
                    <a:blip r:embed="rId25">
                      <a:extLst>
                        <a:ext uri="{28A0092B-C50C-407E-A947-70E740481C1C}">
                          <a14:useLocalDpi xmlns:a14="http://schemas.microsoft.com/office/drawing/2010/main" val="0"/>
                        </a:ext>
                      </a:extLst>
                    </a:blip>
                    <a:stretch>
                      <a:fillRect/>
                    </a:stretch>
                  </pic:blipFill>
                  <pic:spPr>
                    <a:xfrm>
                      <a:off x="0" y="0"/>
                      <a:ext cx="4228162" cy="2717462"/>
                    </a:xfrm>
                    <a:prstGeom prst="rect">
                      <a:avLst/>
                    </a:prstGeom>
                  </pic:spPr>
                </pic:pic>
              </a:graphicData>
            </a:graphic>
          </wp:inline>
        </w:drawing>
      </w:r>
    </w:p>
    <w:p w14:paraId="3172E1AD" w14:textId="2BF4CA36" w:rsidR="00B2485D" w:rsidRPr="00333DB1" w:rsidRDefault="008606BE" w:rsidP="00333DB1">
      <w:pPr>
        <w:jc w:val="center"/>
        <w:rPr>
          <w:i/>
          <w:iCs/>
          <w:noProof/>
          <w:sz w:val="20"/>
          <w:szCs w:val="20"/>
        </w:rPr>
      </w:pPr>
      <w:r>
        <w:rPr>
          <w:i/>
          <w:iCs/>
          <w:noProof/>
          <w:sz w:val="20"/>
          <w:szCs w:val="20"/>
        </w:rPr>
        <w:t>Fig.</w:t>
      </w:r>
      <w:r w:rsidR="00950D6A">
        <w:rPr>
          <w:i/>
          <w:iCs/>
          <w:noProof/>
          <w:sz w:val="20"/>
          <w:szCs w:val="20"/>
        </w:rPr>
        <w:t>7</w:t>
      </w:r>
      <w:r w:rsidR="009368CC">
        <w:rPr>
          <w:i/>
          <w:iCs/>
          <w:noProof/>
          <w:sz w:val="20"/>
          <w:szCs w:val="20"/>
        </w:rPr>
        <w:t xml:space="preserve"> -</w:t>
      </w:r>
      <w:r>
        <w:rPr>
          <w:i/>
          <w:iCs/>
          <w:noProof/>
          <w:sz w:val="20"/>
          <w:szCs w:val="20"/>
        </w:rPr>
        <w:t xml:space="preserve"> Jenkins successfully </w:t>
      </w:r>
      <w:r w:rsidR="000E777F">
        <w:rPr>
          <w:i/>
          <w:iCs/>
          <w:noProof/>
          <w:sz w:val="20"/>
          <w:szCs w:val="20"/>
        </w:rPr>
        <w:t>builds source code files for the first time after being pushed into GitHub</w:t>
      </w:r>
    </w:p>
    <w:p w14:paraId="3172E1AE" w14:textId="77777777" w:rsidR="00A4302B" w:rsidRDefault="00A4302B" w:rsidP="00D25F70">
      <w:pPr>
        <w:rPr>
          <w:noProof/>
        </w:rPr>
      </w:pPr>
    </w:p>
    <w:p w14:paraId="3172E1AF" w14:textId="77777777" w:rsidR="00A4302B" w:rsidRDefault="00A4302B" w:rsidP="00D25F70">
      <w:pPr>
        <w:rPr>
          <w:noProof/>
        </w:rPr>
      </w:pPr>
    </w:p>
    <w:p w14:paraId="3172E1B0" w14:textId="77777777" w:rsidR="00EF685A" w:rsidRDefault="008606BE" w:rsidP="00796966">
      <w:pPr>
        <w:jc w:val="center"/>
        <w:rPr>
          <w:noProof/>
        </w:rPr>
      </w:pPr>
      <w:r>
        <w:rPr>
          <w:noProof/>
        </w:rPr>
        <w:lastRenderedPageBreak/>
        <w:drawing>
          <wp:inline distT="0" distB="0" distL="0" distR="0" wp14:anchorId="3172E1F5" wp14:editId="3172E1F6">
            <wp:extent cx="4509506" cy="26839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35565" name="41-Website Running Locally Using Cloned Files in Docker from the V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29344" cy="2695740"/>
                    </a:xfrm>
                    <a:prstGeom prst="rect">
                      <a:avLst/>
                    </a:prstGeom>
                  </pic:spPr>
                </pic:pic>
              </a:graphicData>
            </a:graphic>
          </wp:inline>
        </w:drawing>
      </w:r>
    </w:p>
    <w:p w14:paraId="3172E1B1" w14:textId="7AEF398F" w:rsidR="009B084B" w:rsidRPr="009B084B" w:rsidRDefault="008606BE" w:rsidP="009B084B">
      <w:pPr>
        <w:jc w:val="center"/>
        <w:rPr>
          <w:i/>
          <w:iCs/>
          <w:noProof/>
          <w:sz w:val="20"/>
          <w:szCs w:val="20"/>
        </w:rPr>
      </w:pPr>
      <w:r>
        <w:rPr>
          <w:i/>
          <w:iCs/>
          <w:noProof/>
          <w:sz w:val="20"/>
          <w:szCs w:val="20"/>
        </w:rPr>
        <w:t>Fig.</w:t>
      </w:r>
      <w:r w:rsidR="00950D6A">
        <w:rPr>
          <w:i/>
          <w:iCs/>
          <w:noProof/>
          <w:sz w:val="20"/>
          <w:szCs w:val="20"/>
        </w:rPr>
        <w:t>8</w:t>
      </w:r>
      <w:r w:rsidR="009368CC">
        <w:rPr>
          <w:i/>
          <w:iCs/>
          <w:noProof/>
          <w:sz w:val="20"/>
          <w:szCs w:val="20"/>
        </w:rPr>
        <w:t xml:space="preserve"> -</w:t>
      </w:r>
      <w:r>
        <w:rPr>
          <w:i/>
          <w:iCs/>
          <w:noProof/>
          <w:sz w:val="20"/>
          <w:szCs w:val="20"/>
        </w:rPr>
        <w:t xml:space="preserve"> Website accessed using IP address after the first build by Jenkins</w:t>
      </w:r>
    </w:p>
    <w:p w14:paraId="3172E1B2" w14:textId="77777777" w:rsidR="009B084B" w:rsidRDefault="009B084B" w:rsidP="00D25F70">
      <w:pPr>
        <w:rPr>
          <w:noProof/>
        </w:rPr>
      </w:pPr>
    </w:p>
    <w:p w14:paraId="3172E1B3" w14:textId="77777777" w:rsidR="009B084B" w:rsidRDefault="008606BE" w:rsidP="00796966">
      <w:pPr>
        <w:jc w:val="center"/>
        <w:rPr>
          <w:noProof/>
        </w:rPr>
      </w:pPr>
      <w:r>
        <w:rPr>
          <w:noProof/>
        </w:rPr>
        <w:drawing>
          <wp:inline distT="0" distB="0" distL="0" distR="0" wp14:anchorId="3172E1F7" wp14:editId="3172E1F8">
            <wp:extent cx="4509135" cy="247081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3098" name="Screenshot 2019-11-17 at 02.54.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3844" cy="2478877"/>
                    </a:xfrm>
                    <a:prstGeom prst="rect">
                      <a:avLst/>
                    </a:prstGeom>
                  </pic:spPr>
                </pic:pic>
              </a:graphicData>
            </a:graphic>
          </wp:inline>
        </w:drawing>
      </w:r>
    </w:p>
    <w:p w14:paraId="3172E1B4" w14:textId="3BCEAC8E" w:rsidR="00EF685A" w:rsidRPr="009B084B" w:rsidRDefault="008606BE" w:rsidP="009B084B">
      <w:pPr>
        <w:jc w:val="center"/>
        <w:rPr>
          <w:i/>
          <w:iCs/>
          <w:noProof/>
          <w:sz w:val="20"/>
          <w:szCs w:val="20"/>
        </w:rPr>
      </w:pPr>
      <w:r>
        <w:rPr>
          <w:i/>
          <w:iCs/>
          <w:noProof/>
          <w:sz w:val="20"/>
          <w:szCs w:val="20"/>
        </w:rPr>
        <w:t>Fig.</w:t>
      </w:r>
      <w:r w:rsidR="00950D6A">
        <w:rPr>
          <w:i/>
          <w:iCs/>
          <w:noProof/>
          <w:sz w:val="20"/>
          <w:szCs w:val="20"/>
        </w:rPr>
        <w:t>9</w:t>
      </w:r>
      <w:r w:rsidR="009368CC">
        <w:rPr>
          <w:i/>
          <w:iCs/>
          <w:noProof/>
          <w:sz w:val="20"/>
          <w:szCs w:val="20"/>
        </w:rPr>
        <w:t xml:space="preserve"> -</w:t>
      </w:r>
      <w:r>
        <w:rPr>
          <w:i/>
          <w:iCs/>
          <w:noProof/>
          <w:sz w:val="20"/>
          <w:szCs w:val="20"/>
        </w:rPr>
        <w:t xml:space="preserve"> Jenkins able to </w:t>
      </w:r>
      <w:r w:rsidR="00D6290D">
        <w:rPr>
          <w:i/>
          <w:iCs/>
          <w:noProof/>
          <w:sz w:val="20"/>
          <w:szCs w:val="20"/>
        </w:rPr>
        <w:t>automatically build after every update of the website</w:t>
      </w:r>
    </w:p>
    <w:p w14:paraId="3172E1B5" w14:textId="77777777" w:rsidR="00EF685A" w:rsidRDefault="008606BE" w:rsidP="00796966">
      <w:pPr>
        <w:jc w:val="center"/>
        <w:rPr>
          <w:noProof/>
        </w:rPr>
      </w:pPr>
      <w:r>
        <w:rPr>
          <w:noProof/>
        </w:rPr>
        <w:drawing>
          <wp:inline distT="0" distB="0" distL="0" distR="0" wp14:anchorId="3172E1F9" wp14:editId="3172E1FA">
            <wp:extent cx="4639733" cy="1169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7109" name="44-Successfully Registered a Domain Name.png"/>
                    <pic:cNvPicPr/>
                  </pic:nvPicPr>
                  <pic:blipFill>
                    <a:blip r:embed="rId28">
                      <a:extLst>
                        <a:ext uri="{28A0092B-C50C-407E-A947-70E740481C1C}">
                          <a14:useLocalDpi xmlns:a14="http://schemas.microsoft.com/office/drawing/2010/main" val="0"/>
                        </a:ext>
                      </a:extLst>
                    </a:blip>
                    <a:stretch>
                      <a:fillRect/>
                    </a:stretch>
                  </pic:blipFill>
                  <pic:spPr>
                    <a:xfrm>
                      <a:off x="0" y="0"/>
                      <a:ext cx="4677397" cy="1178799"/>
                    </a:xfrm>
                    <a:prstGeom prst="rect">
                      <a:avLst/>
                    </a:prstGeom>
                  </pic:spPr>
                </pic:pic>
              </a:graphicData>
            </a:graphic>
          </wp:inline>
        </w:drawing>
      </w:r>
    </w:p>
    <w:p w14:paraId="3172E1B6" w14:textId="0C364B89" w:rsidR="00951F9B" w:rsidRPr="00951F9B" w:rsidRDefault="008606BE" w:rsidP="00951F9B">
      <w:pPr>
        <w:jc w:val="center"/>
        <w:rPr>
          <w:i/>
          <w:iCs/>
          <w:noProof/>
          <w:sz w:val="20"/>
          <w:szCs w:val="20"/>
        </w:rPr>
      </w:pPr>
      <w:r>
        <w:rPr>
          <w:i/>
          <w:iCs/>
          <w:noProof/>
          <w:sz w:val="20"/>
          <w:szCs w:val="20"/>
        </w:rPr>
        <w:t>Fig.</w:t>
      </w:r>
      <w:r w:rsidR="00950D6A">
        <w:rPr>
          <w:i/>
          <w:iCs/>
          <w:noProof/>
          <w:sz w:val="20"/>
          <w:szCs w:val="20"/>
        </w:rPr>
        <w:t>10</w:t>
      </w:r>
      <w:r w:rsidR="009368CC">
        <w:rPr>
          <w:i/>
          <w:iCs/>
          <w:noProof/>
          <w:sz w:val="20"/>
          <w:szCs w:val="20"/>
        </w:rPr>
        <w:t xml:space="preserve"> -</w:t>
      </w:r>
      <w:r>
        <w:rPr>
          <w:i/>
          <w:iCs/>
          <w:noProof/>
          <w:sz w:val="20"/>
          <w:szCs w:val="20"/>
        </w:rPr>
        <w:t xml:space="preserve"> Successfully purchased a domain </w:t>
      </w:r>
    </w:p>
    <w:p w14:paraId="3172E1B7" w14:textId="77777777" w:rsidR="00EF685A" w:rsidRDefault="00EF685A" w:rsidP="00D25F70">
      <w:pPr>
        <w:rPr>
          <w:noProof/>
        </w:rPr>
      </w:pPr>
    </w:p>
    <w:p w14:paraId="3172E1B8" w14:textId="77777777" w:rsidR="00B633D4" w:rsidRDefault="008606BE" w:rsidP="00796966">
      <w:pPr>
        <w:jc w:val="center"/>
        <w:rPr>
          <w:noProof/>
        </w:rPr>
      </w:pPr>
      <w:r>
        <w:rPr>
          <w:noProof/>
        </w:rPr>
        <w:lastRenderedPageBreak/>
        <w:drawing>
          <wp:inline distT="0" distB="0" distL="0" distR="0" wp14:anchorId="3172E1FB" wp14:editId="3172E1FC">
            <wp:extent cx="4386648" cy="32596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6057" name="52-Confirm Link between Domain and Web Server.png"/>
                    <pic:cNvPicPr/>
                  </pic:nvPicPr>
                  <pic:blipFill>
                    <a:blip r:embed="rId29">
                      <a:extLst>
                        <a:ext uri="{28A0092B-C50C-407E-A947-70E740481C1C}">
                          <a14:useLocalDpi xmlns:a14="http://schemas.microsoft.com/office/drawing/2010/main" val="0"/>
                        </a:ext>
                      </a:extLst>
                    </a:blip>
                    <a:stretch>
                      <a:fillRect/>
                    </a:stretch>
                  </pic:blipFill>
                  <pic:spPr>
                    <a:xfrm>
                      <a:off x="0" y="0"/>
                      <a:ext cx="4401619" cy="3270791"/>
                    </a:xfrm>
                    <a:prstGeom prst="rect">
                      <a:avLst/>
                    </a:prstGeom>
                  </pic:spPr>
                </pic:pic>
              </a:graphicData>
            </a:graphic>
          </wp:inline>
        </w:drawing>
      </w:r>
    </w:p>
    <w:p w14:paraId="3172E1B9" w14:textId="08B6545C" w:rsidR="00951F9B" w:rsidRPr="00951F9B" w:rsidRDefault="008606BE" w:rsidP="00951F9B">
      <w:pPr>
        <w:jc w:val="center"/>
        <w:rPr>
          <w:i/>
          <w:iCs/>
          <w:noProof/>
          <w:sz w:val="20"/>
          <w:szCs w:val="20"/>
        </w:rPr>
      </w:pPr>
      <w:r>
        <w:rPr>
          <w:i/>
          <w:iCs/>
          <w:noProof/>
          <w:sz w:val="20"/>
          <w:szCs w:val="20"/>
        </w:rPr>
        <w:t>Fig.</w:t>
      </w:r>
      <w:r w:rsidR="001E40B2">
        <w:rPr>
          <w:i/>
          <w:iCs/>
          <w:noProof/>
          <w:sz w:val="20"/>
          <w:szCs w:val="20"/>
        </w:rPr>
        <w:t>1</w:t>
      </w:r>
      <w:r w:rsidR="00950D6A">
        <w:rPr>
          <w:i/>
          <w:iCs/>
          <w:noProof/>
          <w:sz w:val="20"/>
          <w:szCs w:val="20"/>
        </w:rPr>
        <w:t>1</w:t>
      </w:r>
      <w:r w:rsidR="009368CC">
        <w:rPr>
          <w:i/>
          <w:iCs/>
          <w:noProof/>
          <w:sz w:val="20"/>
          <w:szCs w:val="20"/>
        </w:rPr>
        <w:t xml:space="preserve"> -</w:t>
      </w:r>
      <w:r>
        <w:rPr>
          <w:i/>
          <w:iCs/>
          <w:noProof/>
          <w:sz w:val="20"/>
          <w:szCs w:val="20"/>
        </w:rPr>
        <w:t xml:space="preserve"> </w:t>
      </w:r>
      <w:r w:rsidR="007302A6">
        <w:rPr>
          <w:i/>
          <w:iCs/>
          <w:noProof/>
          <w:sz w:val="20"/>
          <w:szCs w:val="20"/>
        </w:rPr>
        <w:t>Linked the domain name to the IP address of the VM.</w:t>
      </w:r>
    </w:p>
    <w:p w14:paraId="3172E1BA" w14:textId="77777777" w:rsidR="00B633D4" w:rsidRDefault="00B633D4" w:rsidP="00D25F70">
      <w:pPr>
        <w:rPr>
          <w:noProof/>
        </w:rPr>
      </w:pPr>
    </w:p>
    <w:p w14:paraId="3172E1BB" w14:textId="77777777" w:rsidR="00917DDD" w:rsidRDefault="008606BE" w:rsidP="00796966">
      <w:pPr>
        <w:jc w:val="center"/>
        <w:rPr>
          <w:noProof/>
        </w:rPr>
      </w:pPr>
      <w:r>
        <w:rPr>
          <w:noProof/>
        </w:rPr>
        <w:drawing>
          <wp:inline distT="0" distB="0" distL="0" distR="0" wp14:anchorId="3172E1FD" wp14:editId="3172E1FE">
            <wp:extent cx="4453466" cy="264442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3191" name="Screenshot 2019-11-17 at 02.53.0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1025" cy="2654848"/>
                    </a:xfrm>
                    <a:prstGeom prst="rect">
                      <a:avLst/>
                    </a:prstGeom>
                  </pic:spPr>
                </pic:pic>
              </a:graphicData>
            </a:graphic>
          </wp:inline>
        </w:drawing>
      </w:r>
    </w:p>
    <w:p w14:paraId="3172E1BC" w14:textId="02C3D953" w:rsidR="000B0312" w:rsidRPr="007302A6" w:rsidRDefault="008606BE" w:rsidP="007302A6">
      <w:pPr>
        <w:jc w:val="center"/>
        <w:rPr>
          <w:i/>
          <w:iCs/>
          <w:noProof/>
          <w:sz w:val="20"/>
          <w:szCs w:val="20"/>
        </w:rPr>
      </w:pPr>
      <w:r>
        <w:rPr>
          <w:i/>
          <w:iCs/>
          <w:noProof/>
          <w:sz w:val="20"/>
          <w:szCs w:val="20"/>
        </w:rPr>
        <w:t>Fig.</w:t>
      </w:r>
      <w:r w:rsidR="009368CC">
        <w:rPr>
          <w:i/>
          <w:iCs/>
          <w:noProof/>
          <w:sz w:val="20"/>
          <w:szCs w:val="20"/>
        </w:rPr>
        <w:t>1</w:t>
      </w:r>
      <w:r w:rsidR="00950D6A">
        <w:rPr>
          <w:i/>
          <w:iCs/>
          <w:noProof/>
          <w:sz w:val="20"/>
          <w:szCs w:val="20"/>
        </w:rPr>
        <w:t>2</w:t>
      </w:r>
      <w:r w:rsidR="009368CC">
        <w:rPr>
          <w:i/>
          <w:iCs/>
          <w:noProof/>
          <w:sz w:val="20"/>
          <w:szCs w:val="20"/>
        </w:rPr>
        <w:t xml:space="preserve"> -</w:t>
      </w:r>
      <w:r>
        <w:rPr>
          <w:i/>
          <w:iCs/>
          <w:noProof/>
          <w:sz w:val="20"/>
          <w:szCs w:val="20"/>
        </w:rPr>
        <w:t xml:space="preserve"> Website being accessed using the domain name</w:t>
      </w:r>
    </w:p>
    <w:p w14:paraId="3172E1BD" w14:textId="77777777" w:rsidR="00D25F70" w:rsidRDefault="008606BE" w:rsidP="00D25F70">
      <w:pPr>
        <w:rPr>
          <w:noProof/>
        </w:rPr>
      </w:pPr>
      <w:r>
        <w:rPr>
          <w:noProof/>
        </w:rPr>
        <w:br w:type="page"/>
      </w:r>
    </w:p>
    <w:p w14:paraId="3172E1BE" w14:textId="0E3F2BFC" w:rsidR="005E70EA" w:rsidRDefault="008606BE" w:rsidP="005E70EA">
      <w:pPr>
        <w:pStyle w:val="Heading1"/>
        <w:rPr>
          <w:rStyle w:val="Emphasis"/>
        </w:rPr>
      </w:pPr>
      <w:bookmarkStart w:id="20" w:name="_Toc24894485"/>
      <w:r>
        <w:rPr>
          <w:rStyle w:val="Emphasis"/>
        </w:rPr>
        <w:lastRenderedPageBreak/>
        <w:t>R</w:t>
      </w:r>
      <w:r>
        <w:rPr>
          <w:rStyle w:val="Emphasis"/>
        </w:rPr>
        <w:t>eflection</w:t>
      </w:r>
      <w:bookmarkEnd w:id="20"/>
    </w:p>
    <w:p w14:paraId="3172E1BF" w14:textId="3EAC80E3" w:rsidR="005E70EA" w:rsidRDefault="008606BE" w:rsidP="00E1369C">
      <w:pPr>
        <w:jc w:val="both"/>
      </w:pPr>
      <w:r>
        <w:t xml:space="preserve">This assignment has been one of the most challenging </w:t>
      </w:r>
      <w:r w:rsidR="006761E0">
        <w:t>projects for me in my life.</w:t>
      </w:r>
      <w:r w:rsidR="00892D60">
        <w:t xml:space="preserve"> </w:t>
      </w:r>
      <w:r w:rsidR="009C4B6E">
        <w:t xml:space="preserve">I come from a background with </w:t>
      </w:r>
      <w:r w:rsidR="00892D60">
        <w:t xml:space="preserve">absolutely </w:t>
      </w:r>
      <w:r w:rsidR="009C4B6E">
        <w:t xml:space="preserve">no </w:t>
      </w:r>
      <w:r>
        <w:t>experience in the field of IT</w:t>
      </w:r>
      <w:r w:rsidR="00892D60">
        <w:t xml:space="preserve">, be it in academics or </w:t>
      </w:r>
      <w:r w:rsidR="00316D22">
        <w:t xml:space="preserve">professional </w:t>
      </w:r>
      <w:r w:rsidR="00892D60">
        <w:t xml:space="preserve">career. </w:t>
      </w:r>
      <w:r w:rsidR="00F43801">
        <w:t xml:space="preserve">In order for me to start working on this project, I had to </w:t>
      </w:r>
      <w:r w:rsidR="00777602">
        <w:t>study multiple differ</w:t>
      </w:r>
      <w:r w:rsidR="00653B4B">
        <w:t>ent technologies</w:t>
      </w:r>
      <w:r w:rsidR="007A6FF0">
        <w:t xml:space="preserve">. The depth of each of these technologies was vast, </w:t>
      </w:r>
      <w:r w:rsidR="00D3332D">
        <w:t xml:space="preserve">and my time was limited. </w:t>
      </w:r>
      <w:r w:rsidR="00822742">
        <w:t>I had spent all the time</w:t>
      </w:r>
      <w:r w:rsidR="00A72801">
        <w:t xml:space="preserve"> I had in the past month to learn as much as possible</w:t>
      </w:r>
      <w:r w:rsidR="004E0FC3">
        <w:t xml:space="preserve">. My </w:t>
      </w:r>
      <w:r w:rsidR="00F27CA5">
        <w:t xml:space="preserve">external </w:t>
      </w:r>
      <w:r w:rsidR="004E0FC3">
        <w:t>learning resources ranged from Udemy course</w:t>
      </w:r>
      <w:r w:rsidR="00F64ECB">
        <w:t xml:space="preserve">s to Azure </w:t>
      </w:r>
      <w:r w:rsidR="00F27CA5">
        <w:t xml:space="preserve">Learn to </w:t>
      </w:r>
      <w:r w:rsidR="00A414C2">
        <w:t xml:space="preserve">the </w:t>
      </w:r>
      <w:r w:rsidR="00822C71">
        <w:t>documentation pages of the technologies</w:t>
      </w:r>
      <w:r w:rsidR="004614CB">
        <w:t xml:space="preserve"> on their websites</w:t>
      </w:r>
      <w:r w:rsidR="00822C71">
        <w:t>.</w:t>
      </w:r>
      <w:r w:rsidR="004614CB">
        <w:t xml:space="preserve"> </w:t>
      </w:r>
      <w:r w:rsidR="00A414C2">
        <w:t xml:space="preserve">Initially, everything seemed </w:t>
      </w:r>
      <w:r w:rsidR="004824CD">
        <w:t>too complicated and time-consuming. I felt like there was no progress made</w:t>
      </w:r>
      <w:r w:rsidR="00E239EA">
        <w:t xml:space="preserve">, and the submission date fast approaching. I kept persevering and pushing myself, </w:t>
      </w:r>
      <w:r w:rsidR="00E07405">
        <w:t xml:space="preserve">and slowly but steadily, </w:t>
      </w:r>
      <w:r w:rsidR="00C93D7B">
        <w:t xml:space="preserve">I started to make progress. </w:t>
      </w:r>
      <w:r w:rsidR="00FA0543">
        <w:t>In the time that followed</w:t>
      </w:r>
      <w:r w:rsidR="008B1348">
        <w:t xml:space="preserve">, I started developing a more profound understanding </w:t>
      </w:r>
      <w:r w:rsidR="005067B2">
        <w:t xml:space="preserve">of the concepts </w:t>
      </w:r>
      <w:r w:rsidR="008B1348">
        <w:t xml:space="preserve">and was able to </w:t>
      </w:r>
      <w:r w:rsidR="000C2BD5">
        <w:t xml:space="preserve">set vision and goals for this project. </w:t>
      </w:r>
      <w:r w:rsidR="005172A6">
        <w:t xml:space="preserve">With careful planning and </w:t>
      </w:r>
      <w:r w:rsidR="005517C8">
        <w:t>commitment,</w:t>
      </w:r>
      <w:r w:rsidR="006F68DB">
        <w:t xml:space="preserve"> I started to achieve my goals and was able to bring my project to fruition. </w:t>
      </w:r>
      <w:r w:rsidR="005517C8">
        <w:t xml:space="preserve">As I finish up my report, </w:t>
      </w:r>
      <w:r w:rsidR="00F8442E">
        <w:t>I am left with a satisfying sense of accomplishment.</w:t>
      </w:r>
    </w:p>
    <w:p w14:paraId="7AD9571C" w14:textId="7EEFB46B" w:rsidR="00A55EE7" w:rsidRDefault="00A55EE7" w:rsidP="00E1369C">
      <w:pPr>
        <w:jc w:val="both"/>
      </w:pPr>
    </w:p>
    <w:p w14:paraId="4CE978C3" w14:textId="6F637E7E" w:rsidR="00A55EE7" w:rsidRDefault="00A55EE7" w:rsidP="00E1369C">
      <w:pPr>
        <w:jc w:val="both"/>
      </w:pPr>
    </w:p>
    <w:p w14:paraId="56F88DFA" w14:textId="2B988373" w:rsidR="00A55EE7" w:rsidRDefault="00A55EE7" w:rsidP="00E1369C">
      <w:pPr>
        <w:jc w:val="both"/>
      </w:pPr>
    </w:p>
    <w:p w14:paraId="14F7994A" w14:textId="19303673" w:rsidR="00A55EE7" w:rsidRDefault="00A55EE7" w:rsidP="00E1369C">
      <w:pPr>
        <w:jc w:val="both"/>
      </w:pPr>
    </w:p>
    <w:p w14:paraId="69A5A05C" w14:textId="7E5AA992" w:rsidR="00A55EE7" w:rsidRDefault="00A55EE7" w:rsidP="00E1369C">
      <w:pPr>
        <w:jc w:val="both"/>
      </w:pPr>
    </w:p>
    <w:p w14:paraId="77284EDC" w14:textId="15F35854" w:rsidR="00A55EE7" w:rsidRDefault="00A55EE7" w:rsidP="00E1369C">
      <w:pPr>
        <w:jc w:val="both"/>
      </w:pPr>
    </w:p>
    <w:p w14:paraId="33904118" w14:textId="30533321" w:rsidR="00A55EE7" w:rsidRDefault="00A55EE7" w:rsidP="00E1369C">
      <w:pPr>
        <w:jc w:val="both"/>
      </w:pPr>
    </w:p>
    <w:p w14:paraId="02DD48A4" w14:textId="4166F52B" w:rsidR="00A55EE7" w:rsidRDefault="00A55EE7" w:rsidP="00E1369C">
      <w:pPr>
        <w:jc w:val="both"/>
      </w:pPr>
    </w:p>
    <w:p w14:paraId="25D847E4" w14:textId="5335CD89" w:rsidR="00A55EE7" w:rsidRDefault="00A55EE7" w:rsidP="00E1369C">
      <w:pPr>
        <w:jc w:val="both"/>
      </w:pPr>
    </w:p>
    <w:p w14:paraId="521AE386" w14:textId="728AA8C6" w:rsidR="00A55EE7" w:rsidRDefault="00A55EE7" w:rsidP="00E1369C">
      <w:pPr>
        <w:jc w:val="both"/>
      </w:pPr>
    </w:p>
    <w:p w14:paraId="4C79A8F8" w14:textId="77777777" w:rsidR="00A55EE7" w:rsidRPr="005E70EA" w:rsidRDefault="00A55EE7" w:rsidP="00E1369C">
      <w:pPr>
        <w:jc w:val="both"/>
      </w:pPr>
    </w:p>
    <w:p w14:paraId="3172E1C5" w14:textId="77777777" w:rsidR="00226313" w:rsidRDefault="008606BE" w:rsidP="004475C0">
      <w:pPr>
        <w:pStyle w:val="Heading1"/>
        <w:jc w:val="center"/>
      </w:pPr>
      <w:bookmarkStart w:id="21" w:name="_Toc24894486"/>
      <w:r>
        <w:lastRenderedPageBreak/>
        <w:t>Bibliography</w:t>
      </w:r>
      <w:bookmarkEnd w:id="21"/>
    </w:p>
    <w:p w14:paraId="3172E1C6" w14:textId="77777777" w:rsidR="00201D8A" w:rsidRPr="00201D8A" w:rsidRDefault="008606BE" w:rsidP="00201D8A">
      <w:pPr>
        <w:pStyle w:val="Bibliography"/>
        <w:rPr>
          <w:rFonts w:ascii="Calibri Light" w:cs="Calibri Light"/>
          <w:color w:val="808080"/>
          <w:lang w:val="en-GB"/>
        </w:rPr>
      </w:pPr>
      <w:r>
        <w:fldChar w:fldCharType="begin"/>
      </w:r>
      <w:r>
        <w:instrText xml:space="preserve"> ADDIN ZOTERO_BIBL {"uncited":[],"omitted":[],"custom":[]} CSL_BIBLIOGRAPHY </w:instrText>
      </w:r>
      <w:r>
        <w:fldChar w:fldCharType="separate"/>
      </w:r>
      <w:r w:rsidRPr="00201D8A">
        <w:rPr>
          <w:rFonts w:ascii="Calibri Light" w:cs="Calibri Light"/>
          <w:color w:val="808080"/>
          <w:lang w:val="en-GB"/>
        </w:rPr>
        <w:t xml:space="preserve">Ayshakeen (no date) </w:t>
      </w:r>
      <w:r w:rsidRPr="00201D8A">
        <w:rPr>
          <w:rFonts w:ascii="Calibri Light" w:cs="Calibri Light"/>
          <w:i/>
          <w:iCs/>
          <w:color w:val="808080"/>
          <w:lang w:val="en-GB"/>
        </w:rPr>
        <w:t>B-series Azure Windows VM sizes</w:t>
      </w:r>
      <w:r w:rsidRPr="00201D8A">
        <w:rPr>
          <w:rFonts w:ascii="Calibri Light" w:cs="Calibri Light"/>
          <w:color w:val="808080"/>
          <w:lang w:val="en-GB"/>
        </w:rPr>
        <w:t xml:space="preserve">. Available at: </w:t>
      </w:r>
      <w:r w:rsidRPr="00201D8A">
        <w:rPr>
          <w:rFonts w:ascii="Calibri Light" w:cs="Calibri Light"/>
          <w:color w:val="808080"/>
          <w:lang w:val="en-GB"/>
        </w:rPr>
        <w:t>https://docs.microsoft.com/en-us/azure/virtual-machines/windows/b-series-burstable (Accessed: 16 November 2019).</w:t>
      </w:r>
    </w:p>
    <w:p w14:paraId="3172E1C7"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Benefits of cloud computing - Learn</w:t>
      </w:r>
      <w:r w:rsidRPr="00201D8A">
        <w:rPr>
          <w:rFonts w:ascii="Calibri Light" w:cs="Calibri Light"/>
          <w:color w:val="808080"/>
          <w:lang w:val="en-GB"/>
        </w:rPr>
        <w:t xml:space="preserve"> (no date). Available at: https://docs.microsoft.com/en-us/learn/modules/principles-cloud-computing/3-benefi</w:t>
      </w:r>
      <w:r w:rsidRPr="00201D8A">
        <w:rPr>
          <w:rFonts w:ascii="Calibri Light" w:cs="Calibri Light"/>
          <w:color w:val="808080"/>
          <w:lang w:val="en-GB"/>
        </w:rPr>
        <w:t>ts-of-cloud-computing (Accessed: 16 November 2019).</w:t>
      </w:r>
    </w:p>
    <w:p w14:paraId="3172E1C8"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color w:val="808080"/>
          <w:lang w:val="en-GB"/>
        </w:rPr>
        <w:t xml:space="preserve">Bergmann, S. (2011) </w:t>
      </w:r>
      <w:r w:rsidRPr="00201D8A">
        <w:rPr>
          <w:rFonts w:ascii="Calibri Light" w:cs="Calibri Light"/>
          <w:i/>
          <w:iCs/>
          <w:color w:val="808080"/>
          <w:lang w:val="en-GB"/>
        </w:rPr>
        <w:t>Integrating PHP Projects with Jenkins</w:t>
      </w:r>
      <w:r w:rsidRPr="00201D8A">
        <w:rPr>
          <w:rFonts w:ascii="Calibri Light" w:cs="Calibri Light"/>
          <w:color w:val="808080"/>
          <w:lang w:val="en-GB"/>
        </w:rPr>
        <w:t>. O</w:t>
      </w:r>
      <w:r w:rsidRPr="00201D8A">
        <w:rPr>
          <w:rFonts w:ascii="Calibri Light" w:cs="Calibri Light"/>
          <w:color w:val="808080"/>
          <w:lang w:val="en-GB"/>
        </w:rPr>
        <w:t>’</w:t>
      </w:r>
      <w:r w:rsidRPr="00201D8A">
        <w:rPr>
          <w:rFonts w:ascii="Calibri Light" w:cs="Calibri Light"/>
          <w:color w:val="808080"/>
          <w:lang w:val="en-GB"/>
        </w:rPr>
        <w:t>Reilly Media, Inc.</w:t>
      </w:r>
    </w:p>
    <w:p w14:paraId="3172E1C9"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color w:val="808080"/>
          <w:lang w:val="en-GB"/>
        </w:rPr>
        <w:t xml:space="preserve">Chamberlain, D. (2018) </w:t>
      </w:r>
      <w:r w:rsidRPr="00201D8A">
        <w:rPr>
          <w:rFonts w:ascii="Calibri Light" w:cs="Calibri Light"/>
          <w:color w:val="808080"/>
          <w:lang w:val="en-GB"/>
        </w:rPr>
        <w:t>‘</w:t>
      </w:r>
      <w:r w:rsidRPr="00201D8A">
        <w:rPr>
          <w:rFonts w:ascii="Calibri Light" w:cs="Calibri Light"/>
          <w:color w:val="808080"/>
          <w:lang w:val="en-GB"/>
        </w:rPr>
        <w:t>Containers vs. Virtual Machines (VMs): What</w:t>
      </w:r>
      <w:r w:rsidRPr="00201D8A">
        <w:rPr>
          <w:rFonts w:ascii="Calibri Light" w:cs="Calibri Light"/>
          <w:color w:val="808080"/>
          <w:lang w:val="en-GB"/>
        </w:rPr>
        <w:t>’</w:t>
      </w:r>
      <w:r w:rsidRPr="00201D8A">
        <w:rPr>
          <w:rFonts w:ascii="Calibri Light" w:cs="Calibri Light"/>
          <w:color w:val="808080"/>
          <w:lang w:val="en-GB"/>
        </w:rPr>
        <w:t>s the Difference?</w:t>
      </w:r>
      <w:r w:rsidRPr="00201D8A">
        <w:rPr>
          <w:rFonts w:ascii="Calibri Light" w:cs="Calibri Light"/>
          <w:color w:val="808080"/>
          <w:lang w:val="en-GB"/>
        </w:rPr>
        <w:t>’</w:t>
      </w:r>
      <w:r w:rsidRPr="00201D8A">
        <w:rPr>
          <w:rFonts w:ascii="Calibri Light" w:cs="Calibri Light"/>
          <w:color w:val="808080"/>
          <w:lang w:val="en-GB"/>
        </w:rPr>
        <w:t xml:space="preserve">, </w:t>
      </w:r>
      <w:r w:rsidRPr="00201D8A">
        <w:rPr>
          <w:rFonts w:ascii="Calibri Light" w:cs="Calibri Light"/>
          <w:i/>
          <w:iCs/>
          <w:color w:val="808080"/>
          <w:lang w:val="en-GB"/>
        </w:rPr>
        <w:t>NetApp Blog</w:t>
      </w:r>
      <w:r w:rsidRPr="00201D8A">
        <w:rPr>
          <w:rFonts w:ascii="Calibri Light" w:cs="Calibri Light"/>
          <w:color w:val="808080"/>
          <w:lang w:val="en-GB"/>
        </w:rPr>
        <w:t>, 16 March. Available at:</w:t>
      </w:r>
      <w:r w:rsidRPr="00201D8A">
        <w:rPr>
          <w:rFonts w:ascii="Calibri Light" w:cs="Calibri Light"/>
          <w:color w:val="808080"/>
          <w:lang w:val="en-GB"/>
        </w:rPr>
        <w:t xml:space="preserve"> https://blog.netapp.com/blogs/containers-vs-vms/ (Accessed: 16 November 2019).</w:t>
      </w:r>
    </w:p>
    <w:p w14:paraId="3172E1CA"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Debian Repository for Jenkins</w:t>
      </w:r>
      <w:r w:rsidRPr="00201D8A">
        <w:rPr>
          <w:rFonts w:ascii="Calibri Light" w:cs="Calibri Light"/>
          <w:color w:val="808080"/>
          <w:lang w:val="en-GB"/>
        </w:rPr>
        <w:t xml:space="preserve"> (no date). Available at: https://pkg.jenkins.io/debian-stable/ (Accessed: 17 November 2019).</w:t>
      </w:r>
    </w:p>
    <w:p w14:paraId="3172E1CB"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httpd - Docker Hub</w:t>
      </w:r>
      <w:r w:rsidRPr="00201D8A">
        <w:rPr>
          <w:rFonts w:ascii="Calibri Light" w:cs="Calibri Light"/>
          <w:color w:val="808080"/>
          <w:lang w:val="en-GB"/>
        </w:rPr>
        <w:t xml:space="preserve"> (no date). Available at: https://h</w:t>
      </w:r>
      <w:r w:rsidRPr="00201D8A">
        <w:rPr>
          <w:rFonts w:ascii="Calibri Light" w:cs="Calibri Light"/>
          <w:color w:val="808080"/>
          <w:lang w:val="en-GB"/>
        </w:rPr>
        <w:t>ub.docker.com/_/httpd (Accessed: 16 November 2019).</w:t>
      </w:r>
    </w:p>
    <w:p w14:paraId="3172E1CC"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 xml:space="preserve">IANA </w:t>
      </w:r>
      <w:r w:rsidRPr="00201D8A">
        <w:rPr>
          <w:rFonts w:ascii="Calibri Light" w:cs="Calibri Light"/>
          <w:i/>
          <w:iCs/>
          <w:color w:val="808080"/>
          <w:lang w:val="en-GB"/>
        </w:rPr>
        <w:t>—</w:t>
      </w:r>
      <w:r w:rsidRPr="00201D8A">
        <w:rPr>
          <w:rFonts w:ascii="Calibri Light" w:cs="Calibri Light"/>
          <w:i/>
          <w:iCs/>
          <w:color w:val="808080"/>
          <w:lang w:val="en-GB"/>
        </w:rPr>
        <w:t xml:space="preserve"> Root Servers</w:t>
      </w:r>
      <w:r w:rsidRPr="00201D8A">
        <w:rPr>
          <w:rFonts w:ascii="Calibri Light" w:cs="Calibri Light"/>
          <w:color w:val="808080"/>
          <w:lang w:val="en-GB"/>
        </w:rPr>
        <w:t xml:space="preserve"> (no date). Available at: https://www.iana.org/domains/root/servers (Accessed: 16 November 2019).</w:t>
      </w:r>
    </w:p>
    <w:p w14:paraId="3172E1CD"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color w:val="808080"/>
          <w:lang w:val="en-GB"/>
        </w:rPr>
        <w:t xml:space="preserve">Mockapetris, P. V. (1987) </w:t>
      </w:r>
      <w:r w:rsidRPr="00201D8A">
        <w:rPr>
          <w:rFonts w:ascii="Calibri Light" w:cs="Calibri Light"/>
          <w:i/>
          <w:iCs/>
          <w:color w:val="808080"/>
          <w:lang w:val="en-GB"/>
        </w:rPr>
        <w:t>Domain names - concepts and facilities</w:t>
      </w:r>
      <w:r w:rsidRPr="00201D8A">
        <w:rPr>
          <w:rFonts w:ascii="Calibri Light" w:cs="Calibri Light"/>
          <w:color w:val="808080"/>
          <w:lang w:val="en-GB"/>
        </w:rPr>
        <w:t>. RFC 1034. ietf.org. A</w:t>
      </w:r>
      <w:r w:rsidRPr="00201D8A">
        <w:rPr>
          <w:rFonts w:ascii="Calibri Light" w:cs="Calibri Light"/>
          <w:color w:val="808080"/>
          <w:lang w:val="en-GB"/>
        </w:rPr>
        <w:t>vailable at: https://tools.ietf.org/html/rfc1034 (Accessed: 16 November 2019).</w:t>
      </w:r>
    </w:p>
    <w:p w14:paraId="3172E1CE"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Post-installation steps for Linux</w:t>
      </w:r>
      <w:r w:rsidRPr="00201D8A">
        <w:rPr>
          <w:rFonts w:ascii="Calibri Light" w:cs="Calibri Light"/>
          <w:color w:val="808080"/>
          <w:lang w:val="en-GB"/>
        </w:rPr>
        <w:t xml:space="preserve"> (2019) </w:t>
      </w:r>
      <w:r w:rsidRPr="00201D8A">
        <w:rPr>
          <w:rFonts w:ascii="Calibri Light" w:cs="Calibri Light"/>
          <w:i/>
          <w:iCs/>
          <w:color w:val="808080"/>
          <w:lang w:val="en-GB"/>
        </w:rPr>
        <w:t>Docker Documentation</w:t>
      </w:r>
      <w:r w:rsidRPr="00201D8A">
        <w:rPr>
          <w:rFonts w:ascii="Calibri Light" w:cs="Calibri Light"/>
          <w:color w:val="808080"/>
          <w:lang w:val="en-GB"/>
        </w:rPr>
        <w:t>. Available at: https://docs.docker.com/engine/installation/linux/linux-postinstall/ (Accessed: 16 November 2019).</w:t>
      </w:r>
    </w:p>
    <w:p w14:paraId="3172E1CF" w14:textId="77777777" w:rsidR="00201D8A" w:rsidRPr="00201D8A" w:rsidRDefault="008606BE" w:rsidP="00201D8A">
      <w:pPr>
        <w:pStyle w:val="Bibliography"/>
        <w:rPr>
          <w:rFonts w:ascii="Calibri Light" w:cs="Calibri Light"/>
          <w:color w:val="808080"/>
          <w:lang w:val="en-GB"/>
        </w:rPr>
      </w:pPr>
      <w:r w:rsidRPr="00201D8A">
        <w:rPr>
          <w:rFonts w:ascii="Calibri Light" w:cs="Calibri Light"/>
          <w:i/>
          <w:iCs/>
          <w:color w:val="808080"/>
          <w:lang w:val="en-GB"/>
        </w:rPr>
        <w:t>W</w:t>
      </w:r>
      <w:r w:rsidRPr="00201D8A">
        <w:rPr>
          <w:rFonts w:ascii="Calibri Light" w:cs="Calibri Light"/>
          <w:i/>
          <w:iCs/>
          <w:color w:val="808080"/>
          <w:lang w:val="en-GB"/>
        </w:rPr>
        <w:t>hat is virtualization?</w:t>
      </w:r>
      <w:r w:rsidRPr="00201D8A">
        <w:rPr>
          <w:rFonts w:ascii="Calibri Light" w:cs="Calibri Light"/>
          <w:color w:val="808080"/>
          <w:lang w:val="en-GB"/>
        </w:rPr>
        <w:t xml:space="preserve"> (no date). Available at: https://www.redhat.com/en/topics/virtualization/what-is-virtualization (Accessed: 16 November 2019).</w:t>
      </w:r>
    </w:p>
    <w:p w14:paraId="3172E1D0" w14:textId="77777777" w:rsidR="009D5F81" w:rsidRPr="009D5F81" w:rsidRDefault="008606BE" w:rsidP="009D5F81">
      <w:r>
        <w:fldChar w:fldCharType="end"/>
      </w:r>
    </w:p>
    <w:p w14:paraId="3172E1D1" w14:textId="77777777" w:rsidR="00226313" w:rsidRPr="000040C5" w:rsidRDefault="008606BE" w:rsidP="00225110">
      <w:pPr>
        <w:pStyle w:val="Heading1"/>
        <w:jc w:val="center"/>
      </w:pPr>
      <w:bookmarkStart w:id="22" w:name="_Toc24894487"/>
      <w:r>
        <w:lastRenderedPageBreak/>
        <w:t>Appendix</w:t>
      </w:r>
      <w:r w:rsidR="00F654CA">
        <w:t xml:space="preserve"> 1</w:t>
      </w:r>
      <w:bookmarkEnd w:id="22"/>
    </w:p>
    <w:p w14:paraId="3172E1D2" w14:textId="77777777" w:rsidR="00775753" w:rsidRDefault="008606BE" w:rsidP="00054AF3">
      <w:pPr>
        <w:rPr>
          <w:noProof/>
        </w:rPr>
      </w:pPr>
      <w:r>
        <w:rPr>
          <w:noProof/>
        </w:rPr>
        <w:t>Jenkins execute shell build code:</w:t>
      </w:r>
    </w:p>
    <w:p w14:paraId="3172E1D3" w14:textId="77777777" w:rsidR="00054AF3" w:rsidRPr="00775753" w:rsidRDefault="008606BE" w:rsidP="00054AF3">
      <w:pPr>
        <w:rPr>
          <w:i/>
          <w:iCs/>
          <w:noProof/>
        </w:rPr>
      </w:pPr>
      <w:r w:rsidRPr="00775753">
        <w:rPr>
          <w:i/>
          <w:iCs/>
          <w:noProof/>
        </w:rPr>
        <w:t>#!/bin/bash</w:t>
      </w:r>
    </w:p>
    <w:p w14:paraId="3172E1D4" w14:textId="77777777" w:rsidR="00054AF3" w:rsidRPr="00775753" w:rsidRDefault="008606BE" w:rsidP="00054AF3">
      <w:pPr>
        <w:rPr>
          <w:i/>
          <w:iCs/>
          <w:noProof/>
        </w:rPr>
      </w:pPr>
      <w:r w:rsidRPr="00775753">
        <w:rPr>
          <w:i/>
          <w:iCs/>
          <w:noProof/>
        </w:rPr>
        <w:t xml:space="preserve">if [ "(docker inspect -f '{{.State.Running}}' </w:t>
      </w:r>
      <w:r w:rsidRPr="00775753">
        <w:rPr>
          <w:i/>
          <w:iCs/>
          <w:noProof/>
        </w:rPr>
        <w:t>apache) = true" ]; then</w:t>
      </w:r>
    </w:p>
    <w:p w14:paraId="3172E1D5" w14:textId="77777777" w:rsidR="00054AF3" w:rsidRPr="00775753" w:rsidRDefault="008606BE" w:rsidP="00054AF3">
      <w:pPr>
        <w:rPr>
          <w:i/>
          <w:iCs/>
          <w:noProof/>
        </w:rPr>
      </w:pPr>
      <w:r w:rsidRPr="00775753">
        <w:rPr>
          <w:i/>
          <w:iCs/>
          <w:noProof/>
        </w:rPr>
        <w:tab/>
      </w:r>
      <w:r w:rsidRPr="00775753">
        <w:rPr>
          <w:i/>
          <w:iCs/>
          <w:noProof/>
        </w:rPr>
        <w:tab/>
        <w:t>docker rm  -f apache</w:t>
      </w:r>
    </w:p>
    <w:p w14:paraId="3172E1D6" w14:textId="77777777" w:rsidR="00054AF3" w:rsidRPr="00775753" w:rsidRDefault="008606BE" w:rsidP="00054AF3">
      <w:pPr>
        <w:rPr>
          <w:i/>
          <w:iCs/>
          <w:noProof/>
        </w:rPr>
      </w:pPr>
      <w:r w:rsidRPr="00775753">
        <w:rPr>
          <w:i/>
          <w:iCs/>
          <w:noProof/>
        </w:rPr>
        <w:t>fi</w:t>
      </w:r>
    </w:p>
    <w:p w14:paraId="3172E1D7" w14:textId="77777777" w:rsidR="00054AF3" w:rsidRPr="00775753" w:rsidRDefault="008606BE" w:rsidP="00054AF3">
      <w:pPr>
        <w:rPr>
          <w:i/>
          <w:iCs/>
          <w:noProof/>
        </w:rPr>
      </w:pPr>
      <w:r w:rsidRPr="00775753">
        <w:rPr>
          <w:i/>
          <w:iCs/>
          <w:noProof/>
        </w:rPr>
        <w:t>docker build -t httpd:latest .</w:t>
      </w:r>
    </w:p>
    <w:p w14:paraId="3172E1D8" w14:textId="7D187B4A" w:rsidR="007D5A3F" w:rsidRDefault="008606BE" w:rsidP="00054AF3">
      <w:pPr>
        <w:rPr>
          <w:i/>
          <w:iCs/>
          <w:noProof/>
        </w:rPr>
      </w:pPr>
      <w:r w:rsidRPr="00775753">
        <w:rPr>
          <w:i/>
          <w:iCs/>
          <w:noProof/>
        </w:rPr>
        <w:t>docker run --name apache -d -v /var/lib/jenkins/workspace/Jarvis-CarAdverts:/usr/local/apache2/htdocs/ -p 80:80 httpd:latest</w:t>
      </w:r>
    </w:p>
    <w:p w14:paraId="2F3EBAD9" w14:textId="1492DF24" w:rsidR="006E0CB5" w:rsidRDefault="006E0CB5" w:rsidP="00054AF3">
      <w:pPr>
        <w:rPr>
          <w:i/>
          <w:iCs/>
          <w:noProof/>
        </w:rPr>
      </w:pPr>
    </w:p>
    <w:p w14:paraId="6187266B" w14:textId="18D9B582" w:rsidR="006E0CB5" w:rsidRDefault="006E0CB5" w:rsidP="00054AF3">
      <w:pPr>
        <w:rPr>
          <w:i/>
          <w:iCs/>
          <w:noProof/>
        </w:rPr>
      </w:pPr>
    </w:p>
    <w:p w14:paraId="7314FF82" w14:textId="079B22C7" w:rsidR="006E0CB5" w:rsidRDefault="006E0CB5" w:rsidP="00054AF3">
      <w:pPr>
        <w:rPr>
          <w:i/>
          <w:iCs/>
          <w:noProof/>
        </w:rPr>
      </w:pPr>
    </w:p>
    <w:p w14:paraId="6591EC34" w14:textId="2A1F84C6" w:rsidR="006E0CB5" w:rsidRDefault="006E0CB5" w:rsidP="00054AF3">
      <w:pPr>
        <w:rPr>
          <w:i/>
          <w:iCs/>
          <w:noProof/>
        </w:rPr>
      </w:pPr>
    </w:p>
    <w:p w14:paraId="16355967" w14:textId="17B3841C" w:rsidR="006E0CB5" w:rsidRDefault="006E0CB5" w:rsidP="00054AF3">
      <w:pPr>
        <w:rPr>
          <w:i/>
          <w:iCs/>
          <w:noProof/>
        </w:rPr>
      </w:pPr>
    </w:p>
    <w:p w14:paraId="5CDFE8C8" w14:textId="14F22CDB" w:rsidR="006E0CB5" w:rsidRDefault="006E0CB5" w:rsidP="00054AF3">
      <w:pPr>
        <w:rPr>
          <w:i/>
          <w:iCs/>
          <w:noProof/>
        </w:rPr>
      </w:pPr>
    </w:p>
    <w:p w14:paraId="29AF8C20" w14:textId="4E9F74CD" w:rsidR="006E0CB5" w:rsidRDefault="006E0CB5" w:rsidP="00054AF3">
      <w:pPr>
        <w:rPr>
          <w:i/>
          <w:iCs/>
          <w:noProof/>
        </w:rPr>
      </w:pPr>
    </w:p>
    <w:p w14:paraId="5650B9C2" w14:textId="71F326C8" w:rsidR="006E0CB5" w:rsidRDefault="006E0CB5" w:rsidP="00054AF3">
      <w:pPr>
        <w:rPr>
          <w:i/>
          <w:iCs/>
          <w:noProof/>
        </w:rPr>
      </w:pPr>
    </w:p>
    <w:p w14:paraId="1823C8A9" w14:textId="2FD5B491" w:rsidR="006E0CB5" w:rsidRDefault="006E0CB5" w:rsidP="00054AF3">
      <w:pPr>
        <w:rPr>
          <w:i/>
          <w:iCs/>
          <w:noProof/>
        </w:rPr>
      </w:pPr>
    </w:p>
    <w:p w14:paraId="347CE8DB" w14:textId="36FDECA8" w:rsidR="006E0CB5" w:rsidRDefault="006E0CB5" w:rsidP="00054AF3">
      <w:pPr>
        <w:rPr>
          <w:i/>
          <w:iCs/>
          <w:noProof/>
        </w:rPr>
      </w:pPr>
    </w:p>
    <w:p w14:paraId="466CAD5E" w14:textId="5243BBCD" w:rsidR="006E0CB5" w:rsidRDefault="006E0CB5" w:rsidP="00054AF3">
      <w:pPr>
        <w:rPr>
          <w:i/>
          <w:iCs/>
          <w:noProof/>
        </w:rPr>
      </w:pPr>
    </w:p>
    <w:p w14:paraId="0B887A59" w14:textId="0DCA57C4" w:rsidR="006E0CB5" w:rsidRDefault="006E0CB5" w:rsidP="00054AF3">
      <w:pPr>
        <w:rPr>
          <w:i/>
          <w:iCs/>
          <w:noProof/>
        </w:rPr>
      </w:pPr>
    </w:p>
    <w:p w14:paraId="2695ACDB" w14:textId="57151F4E" w:rsidR="006E0CB5" w:rsidRDefault="006E0CB5" w:rsidP="00054AF3">
      <w:pPr>
        <w:rPr>
          <w:i/>
          <w:iCs/>
          <w:noProof/>
        </w:rPr>
      </w:pPr>
    </w:p>
    <w:p w14:paraId="605ED3B1" w14:textId="30EC1DC5" w:rsidR="006E0CB5" w:rsidRDefault="006E0CB5" w:rsidP="00054AF3">
      <w:pPr>
        <w:rPr>
          <w:i/>
          <w:iCs/>
          <w:noProof/>
        </w:rPr>
      </w:pPr>
    </w:p>
    <w:p w14:paraId="6D3EDAB1" w14:textId="1F58A71F" w:rsidR="006E0CB5" w:rsidRDefault="006E0CB5" w:rsidP="00054AF3">
      <w:pPr>
        <w:rPr>
          <w:i/>
          <w:iCs/>
          <w:noProof/>
        </w:rPr>
      </w:pPr>
    </w:p>
    <w:p w14:paraId="27101C9E" w14:textId="30269066" w:rsidR="006E0CB5" w:rsidRDefault="006E0CB5" w:rsidP="00054AF3">
      <w:pPr>
        <w:rPr>
          <w:i/>
          <w:iCs/>
          <w:noProof/>
        </w:rPr>
      </w:pPr>
    </w:p>
    <w:p w14:paraId="527E58F8" w14:textId="5427F99C" w:rsidR="006E0CB5" w:rsidRDefault="006E0CB5" w:rsidP="00054AF3">
      <w:pPr>
        <w:rPr>
          <w:i/>
          <w:iCs/>
          <w:noProof/>
        </w:rPr>
      </w:pPr>
    </w:p>
    <w:p w14:paraId="1C9FB582" w14:textId="3602FBEB" w:rsidR="006E0CB5" w:rsidRDefault="006E0CB5" w:rsidP="00054AF3">
      <w:pPr>
        <w:rPr>
          <w:i/>
          <w:iCs/>
          <w:noProof/>
        </w:rPr>
      </w:pPr>
    </w:p>
    <w:p w14:paraId="7B3C1160" w14:textId="342778F6" w:rsidR="006E0CB5" w:rsidRDefault="006E0CB5" w:rsidP="006E0CB5">
      <w:pPr>
        <w:pStyle w:val="Heading1"/>
        <w:jc w:val="center"/>
      </w:pPr>
      <w:bookmarkStart w:id="23" w:name="_Toc24894488"/>
      <w:r>
        <w:lastRenderedPageBreak/>
        <w:t xml:space="preserve">Appendix </w:t>
      </w:r>
      <w:r>
        <w:t>2</w:t>
      </w:r>
      <w:bookmarkEnd w:id="23"/>
    </w:p>
    <w:p w14:paraId="2B8728FC" w14:textId="69991E51" w:rsidR="006E0CB5" w:rsidRDefault="00CB2A25" w:rsidP="00054AF3">
      <w:pPr>
        <w:rPr>
          <w:i/>
          <w:iCs/>
        </w:rPr>
      </w:pPr>
      <w:r>
        <w:rPr>
          <w:i/>
          <w:iCs/>
        </w:rPr>
        <w:t>GitHub repository link for all the CLI codes used:</w:t>
      </w:r>
    </w:p>
    <w:p w14:paraId="322D05BC" w14:textId="2DE1D072" w:rsidR="00CB2A25" w:rsidRPr="00CB2A25" w:rsidRDefault="00CB2A25" w:rsidP="00054AF3">
      <w:pPr>
        <w:rPr>
          <w:i/>
          <w:iCs/>
          <w:noProof/>
        </w:rPr>
      </w:pPr>
      <w:hyperlink r:id="rId31" w:history="1">
        <w:r w:rsidRPr="00CB2A25">
          <w:rPr>
            <w:rStyle w:val="Hyperlink"/>
            <w:i/>
            <w:iCs/>
            <w:noProof/>
          </w:rPr>
          <w:t>https://github.com/srikanthshileshpasam/Networking-and-System-</w:t>
        </w:r>
        <w:r w:rsidRPr="00CB2A25">
          <w:rPr>
            <w:rStyle w:val="Hyperlink"/>
            <w:i/>
            <w:iCs/>
            <w:noProof/>
          </w:rPr>
          <w:t>A</w:t>
        </w:r>
        <w:r w:rsidRPr="00CB2A25">
          <w:rPr>
            <w:rStyle w:val="Hyperlink"/>
            <w:i/>
            <w:iCs/>
            <w:noProof/>
          </w:rPr>
          <w:t>dministration</w:t>
        </w:r>
      </w:hyperlink>
    </w:p>
    <w:sectPr w:rsidR="00CB2A25" w:rsidRPr="00CB2A25" w:rsidSect="00A06E32">
      <w:headerReference w:type="default" r:id="rId32"/>
      <w:footerReference w:type="default" r:id="rId33"/>
      <w:headerReference w:type="first" r:id="rId34"/>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2E206" w14:textId="77777777" w:rsidR="00000000" w:rsidRDefault="008606BE">
      <w:pPr>
        <w:spacing w:after="0"/>
      </w:pPr>
      <w:r>
        <w:separator/>
      </w:r>
    </w:p>
  </w:endnote>
  <w:endnote w:type="continuationSeparator" w:id="0">
    <w:p w14:paraId="3172E208" w14:textId="77777777" w:rsidR="00000000" w:rsidRDefault="008606B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0" w14:textId="77777777" w:rsidR="008D187A" w:rsidRPr="00E81B4B" w:rsidRDefault="008606BE" w:rsidP="00E81B4B">
    <w:pPr>
      <w:pStyle w:val="Footer"/>
    </w:pPr>
    <w:sdt>
      <w:sdtPr>
        <w:alias w:val="Title"/>
        <w:id w:val="-1461030722"/>
        <w:placeholder>
          <w:docPart w:val="BBD1E11BB2C379448E145384382C69AF"/>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738ED">
          <w:t>Network and System Administration (B9IS121) CA 1</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60288" behindDoc="1" locked="0" layoutInCell="1" allowOverlap="1" wp14:anchorId="3172E204" wp14:editId="3172E205">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2E202" w14:textId="77777777" w:rsidR="00000000" w:rsidRDefault="008606BE">
      <w:pPr>
        <w:spacing w:after="0"/>
      </w:pPr>
      <w:r>
        <w:separator/>
      </w:r>
    </w:p>
  </w:footnote>
  <w:footnote w:type="continuationSeparator" w:id="0">
    <w:p w14:paraId="3172E204" w14:textId="77777777" w:rsidR="00000000" w:rsidRDefault="008606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1FF" w14:textId="77777777" w:rsidR="0030312F" w:rsidRDefault="008606BE">
    <w:pPr>
      <w:pStyle w:val="Header"/>
    </w:pPr>
    <w:r>
      <w:rPr>
        <w:noProof/>
      </w:rPr>
      <mc:AlternateContent>
        <mc:Choice Requires="wps">
          <w:drawing>
            <wp:anchor distT="0" distB="0" distL="114300" distR="114300" simplePos="0" relativeHeight="251658240" behindDoc="1" locked="0" layoutInCell="1" allowOverlap="1" wp14:anchorId="3172E202" wp14:editId="3172E203">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1" w14:textId="77777777" w:rsidR="00FA2A95" w:rsidRDefault="008606BE">
    <w:pPr>
      <w:pStyle w:val="Header"/>
    </w:pPr>
    <w:r>
      <w:rPr>
        <w:noProof/>
      </w:rPr>
      <mc:AlternateContent>
        <mc:Choice Requires="wps">
          <w:drawing>
            <wp:anchor distT="0" distB="0" distL="114300" distR="114300" simplePos="0" relativeHeight="251662336" behindDoc="1" locked="0" layoutInCell="1" allowOverlap="1" wp14:anchorId="3172E206" wp14:editId="3172E207">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7141B71"/>
    <w:multiLevelType w:val="hybridMultilevel"/>
    <w:tmpl w:val="02B67676"/>
    <w:lvl w:ilvl="0" w:tplc="EF4847FE">
      <w:start w:val="1"/>
      <w:numFmt w:val="bullet"/>
      <w:lvlText w:val=""/>
      <w:lvlJc w:val="left"/>
      <w:pPr>
        <w:ind w:left="720" w:hanging="360"/>
      </w:pPr>
      <w:rPr>
        <w:rFonts w:ascii="Symbol" w:hAnsi="Symbol" w:hint="default"/>
      </w:rPr>
    </w:lvl>
    <w:lvl w:ilvl="1" w:tplc="3496E13A" w:tentative="1">
      <w:start w:val="1"/>
      <w:numFmt w:val="bullet"/>
      <w:lvlText w:val="o"/>
      <w:lvlJc w:val="left"/>
      <w:pPr>
        <w:ind w:left="1440" w:hanging="360"/>
      </w:pPr>
      <w:rPr>
        <w:rFonts w:ascii="Courier New" w:hAnsi="Courier New" w:cs="Courier New" w:hint="default"/>
      </w:rPr>
    </w:lvl>
    <w:lvl w:ilvl="2" w:tplc="0A0EFD4A" w:tentative="1">
      <w:start w:val="1"/>
      <w:numFmt w:val="bullet"/>
      <w:lvlText w:val=""/>
      <w:lvlJc w:val="left"/>
      <w:pPr>
        <w:ind w:left="2160" w:hanging="360"/>
      </w:pPr>
      <w:rPr>
        <w:rFonts w:ascii="Wingdings" w:hAnsi="Wingdings" w:hint="default"/>
      </w:rPr>
    </w:lvl>
    <w:lvl w:ilvl="3" w:tplc="C6A8C764" w:tentative="1">
      <w:start w:val="1"/>
      <w:numFmt w:val="bullet"/>
      <w:lvlText w:val=""/>
      <w:lvlJc w:val="left"/>
      <w:pPr>
        <w:ind w:left="2880" w:hanging="360"/>
      </w:pPr>
      <w:rPr>
        <w:rFonts w:ascii="Symbol" w:hAnsi="Symbol" w:hint="default"/>
      </w:rPr>
    </w:lvl>
    <w:lvl w:ilvl="4" w:tplc="E4B46EC6" w:tentative="1">
      <w:start w:val="1"/>
      <w:numFmt w:val="bullet"/>
      <w:lvlText w:val="o"/>
      <w:lvlJc w:val="left"/>
      <w:pPr>
        <w:ind w:left="3600" w:hanging="360"/>
      </w:pPr>
      <w:rPr>
        <w:rFonts w:ascii="Courier New" w:hAnsi="Courier New" w:cs="Courier New" w:hint="default"/>
      </w:rPr>
    </w:lvl>
    <w:lvl w:ilvl="5" w:tplc="42D8E262" w:tentative="1">
      <w:start w:val="1"/>
      <w:numFmt w:val="bullet"/>
      <w:lvlText w:val=""/>
      <w:lvlJc w:val="left"/>
      <w:pPr>
        <w:ind w:left="4320" w:hanging="360"/>
      </w:pPr>
      <w:rPr>
        <w:rFonts w:ascii="Wingdings" w:hAnsi="Wingdings" w:hint="default"/>
      </w:rPr>
    </w:lvl>
    <w:lvl w:ilvl="6" w:tplc="7FC6354A" w:tentative="1">
      <w:start w:val="1"/>
      <w:numFmt w:val="bullet"/>
      <w:lvlText w:val=""/>
      <w:lvlJc w:val="left"/>
      <w:pPr>
        <w:ind w:left="5040" w:hanging="360"/>
      </w:pPr>
      <w:rPr>
        <w:rFonts w:ascii="Symbol" w:hAnsi="Symbol" w:hint="default"/>
      </w:rPr>
    </w:lvl>
    <w:lvl w:ilvl="7" w:tplc="CA4C847C" w:tentative="1">
      <w:start w:val="1"/>
      <w:numFmt w:val="bullet"/>
      <w:lvlText w:val="o"/>
      <w:lvlJc w:val="left"/>
      <w:pPr>
        <w:ind w:left="5760" w:hanging="360"/>
      </w:pPr>
      <w:rPr>
        <w:rFonts w:ascii="Courier New" w:hAnsi="Courier New" w:cs="Courier New" w:hint="default"/>
      </w:rPr>
    </w:lvl>
    <w:lvl w:ilvl="8" w:tplc="3078E01C" w:tentative="1">
      <w:start w:val="1"/>
      <w:numFmt w:val="bullet"/>
      <w:lvlText w:val=""/>
      <w:lvlJc w:val="left"/>
      <w:pPr>
        <w:ind w:left="6480" w:hanging="360"/>
      </w:pPr>
      <w:rPr>
        <w:rFonts w:ascii="Wingdings" w:hAnsi="Wingdings" w:hint="default"/>
      </w:rPr>
    </w:lvl>
  </w:abstractNum>
  <w:abstractNum w:abstractNumId="3" w15:restartNumberingAfterBreak="0">
    <w:nsid w:val="1CAD545C"/>
    <w:multiLevelType w:val="hybridMultilevel"/>
    <w:tmpl w:val="4C4454B4"/>
    <w:lvl w:ilvl="0" w:tplc="72F0E216">
      <w:start w:val="1"/>
      <w:numFmt w:val="bullet"/>
      <w:lvlText w:val=""/>
      <w:lvlJc w:val="left"/>
      <w:pPr>
        <w:ind w:left="720" w:hanging="360"/>
      </w:pPr>
      <w:rPr>
        <w:rFonts w:ascii="Symbol" w:hAnsi="Symbol" w:hint="default"/>
      </w:rPr>
    </w:lvl>
    <w:lvl w:ilvl="1" w:tplc="15BC4C12" w:tentative="1">
      <w:start w:val="1"/>
      <w:numFmt w:val="bullet"/>
      <w:lvlText w:val="o"/>
      <w:lvlJc w:val="left"/>
      <w:pPr>
        <w:ind w:left="1440" w:hanging="360"/>
      </w:pPr>
      <w:rPr>
        <w:rFonts w:ascii="Courier New" w:hAnsi="Courier New" w:cs="Courier New" w:hint="default"/>
      </w:rPr>
    </w:lvl>
    <w:lvl w:ilvl="2" w:tplc="B3204A9A" w:tentative="1">
      <w:start w:val="1"/>
      <w:numFmt w:val="bullet"/>
      <w:lvlText w:val=""/>
      <w:lvlJc w:val="left"/>
      <w:pPr>
        <w:ind w:left="2160" w:hanging="360"/>
      </w:pPr>
      <w:rPr>
        <w:rFonts w:ascii="Wingdings" w:hAnsi="Wingdings" w:hint="default"/>
      </w:rPr>
    </w:lvl>
    <w:lvl w:ilvl="3" w:tplc="58D45400" w:tentative="1">
      <w:start w:val="1"/>
      <w:numFmt w:val="bullet"/>
      <w:lvlText w:val=""/>
      <w:lvlJc w:val="left"/>
      <w:pPr>
        <w:ind w:left="2880" w:hanging="360"/>
      </w:pPr>
      <w:rPr>
        <w:rFonts w:ascii="Symbol" w:hAnsi="Symbol" w:hint="default"/>
      </w:rPr>
    </w:lvl>
    <w:lvl w:ilvl="4" w:tplc="FF622116" w:tentative="1">
      <w:start w:val="1"/>
      <w:numFmt w:val="bullet"/>
      <w:lvlText w:val="o"/>
      <w:lvlJc w:val="left"/>
      <w:pPr>
        <w:ind w:left="3600" w:hanging="360"/>
      </w:pPr>
      <w:rPr>
        <w:rFonts w:ascii="Courier New" w:hAnsi="Courier New" w:cs="Courier New" w:hint="default"/>
      </w:rPr>
    </w:lvl>
    <w:lvl w:ilvl="5" w:tplc="B3848344" w:tentative="1">
      <w:start w:val="1"/>
      <w:numFmt w:val="bullet"/>
      <w:lvlText w:val=""/>
      <w:lvlJc w:val="left"/>
      <w:pPr>
        <w:ind w:left="4320" w:hanging="360"/>
      </w:pPr>
      <w:rPr>
        <w:rFonts w:ascii="Wingdings" w:hAnsi="Wingdings" w:hint="default"/>
      </w:rPr>
    </w:lvl>
    <w:lvl w:ilvl="6" w:tplc="2B748476" w:tentative="1">
      <w:start w:val="1"/>
      <w:numFmt w:val="bullet"/>
      <w:lvlText w:val=""/>
      <w:lvlJc w:val="left"/>
      <w:pPr>
        <w:ind w:left="5040" w:hanging="360"/>
      </w:pPr>
      <w:rPr>
        <w:rFonts w:ascii="Symbol" w:hAnsi="Symbol" w:hint="default"/>
      </w:rPr>
    </w:lvl>
    <w:lvl w:ilvl="7" w:tplc="1CDEF15E" w:tentative="1">
      <w:start w:val="1"/>
      <w:numFmt w:val="bullet"/>
      <w:lvlText w:val="o"/>
      <w:lvlJc w:val="left"/>
      <w:pPr>
        <w:ind w:left="5760" w:hanging="360"/>
      </w:pPr>
      <w:rPr>
        <w:rFonts w:ascii="Courier New" w:hAnsi="Courier New" w:cs="Courier New" w:hint="default"/>
      </w:rPr>
    </w:lvl>
    <w:lvl w:ilvl="8" w:tplc="2A7E679A" w:tentative="1">
      <w:start w:val="1"/>
      <w:numFmt w:val="bullet"/>
      <w:lvlText w:val=""/>
      <w:lvlJc w:val="left"/>
      <w:pPr>
        <w:ind w:left="6480" w:hanging="360"/>
      </w:pPr>
      <w:rPr>
        <w:rFonts w:ascii="Wingdings" w:hAnsi="Wingdings" w:hint="default"/>
      </w:rPr>
    </w:lvl>
  </w:abstractNum>
  <w:abstractNum w:abstractNumId="4" w15:restartNumberingAfterBreak="0">
    <w:nsid w:val="1D7E2CA1"/>
    <w:multiLevelType w:val="hybridMultilevel"/>
    <w:tmpl w:val="B2AE6A92"/>
    <w:lvl w:ilvl="0" w:tplc="2DF0BEE2">
      <w:start w:val="1"/>
      <w:numFmt w:val="bullet"/>
      <w:lvlText w:val=""/>
      <w:lvlJc w:val="left"/>
      <w:pPr>
        <w:ind w:left="720" w:hanging="360"/>
      </w:pPr>
      <w:rPr>
        <w:rFonts w:ascii="Symbol" w:hAnsi="Symbol" w:hint="default"/>
      </w:rPr>
    </w:lvl>
    <w:lvl w:ilvl="1" w:tplc="8D080EEA" w:tentative="1">
      <w:start w:val="1"/>
      <w:numFmt w:val="bullet"/>
      <w:lvlText w:val="o"/>
      <w:lvlJc w:val="left"/>
      <w:pPr>
        <w:ind w:left="1440" w:hanging="360"/>
      </w:pPr>
      <w:rPr>
        <w:rFonts w:ascii="Courier New" w:hAnsi="Courier New" w:cs="Courier New" w:hint="default"/>
      </w:rPr>
    </w:lvl>
    <w:lvl w:ilvl="2" w:tplc="8BCE023A" w:tentative="1">
      <w:start w:val="1"/>
      <w:numFmt w:val="bullet"/>
      <w:lvlText w:val=""/>
      <w:lvlJc w:val="left"/>
      <w:pPr>
        <w:ind w:left="2160" w:hanging="360"/>
      </w:pPr>
      <w:rPr>
        <w:rFonts w:ascii="Wingdings" w:hAnsi="Wingdings" w:hint="default"/>
      </w:rPr>
    </w:lvl>
    <w:lvl w:ilvl="3" w:tplc="D9622BA8" w:tentative="1">
      <w:start w:val="1"/>
      <w:numFmt w:val="bullet"/>
      <w:lvlText w:val=""/>
      <w:lvlJc w:val="left"/>
      <w:pPr>
        <w:ind w:left="2880" w:hanging="360"/>
      </w:pPr>
      <w:rPr>
        <w:rFonts w:ascii="Symbol" w:hAnsi="Symbol" w:hint="default"/>
      </w:rPr>
    </w:lvl>
    <w:lvl w:ilvl="4" w:tplc="5B2ADA64" w:tentative="1">
      <w:start w:val="1"/>
      <w:numFmt w:val="bullet"/>
      <w:lvlText w:val="o"/>
      <w:lvlJc w:val="left"/>
      <w:pPr>
        <w:ind w:left="3600" w:hanging="360"/>
      </w:pPr>
      <w:rPr>
        <w:rFonts w:ascii="Courier New" w:hAnsi="Courier New" w:cs="Courier New" w:hint="default"/>
      </w:rPr>
    </w:lvl>
    <w:lvl w:ilvl="5" w:tplc="D7DEEADA" w:tentative="1">
      <w:start w:val="1"/>
      <w:numFmt w:val="bullet"/>
      <w:lvlText w:val=""/>
      <w:lvlJc w:val="left"/>
      <w:pPr>
        <w:ind w:left="4320" w:hanging="360"/>
      </w:pPr>
      <w:rPr>
        <w:rFonts w:ascii="Wingdings" w:hAnsi="Wingdings" w:hint="default"/>
      </w:rPr>
    </w:lvl>
    <w:lvl w:ilvl="6" w:tplc="3AE6EFA2" w:tentative="1">
      <w:start w:val="1"/>
      <w:numFmt w:val="bullet"/>
      <w:lvlText w:val=""/>
      <w:lvlJc w:val="left"/>
      <w:pPr>
        <w:ind w:left="5040" w:hanging="360"/>
      </w:pPr>
      <w:rPr>
        <w:rFonts w:ascii="Symbol" w:hAnsi="Symbol" w:hint="default"/>
      </w:rPr>
    </w:lvl>
    <w:lvl w:ilvl="7" w:tplc="D23CF83E" w:tentative="1">
      <w:start w:val="1"/>
      <w:numFmt w:val="bullet"/>
      <w:lvlText w:val="o"/>
      <w:lvlJc w:val="left"/>
      <w:pPr>
        <w:ind w:left="5760" w:hanging="360"/>
      </w:pPr>
      <w:rPr>
        <w:rFonts w:ascii="Courier New" w:hAnsi="Courier New" w:cs="Courier New" w:hint="default"/>
      </w:rPr>
    </w:lvl>
    <w:lvl w:ilvl="8" w:tplc="E83AB44E" w:tentative="1">
      <w:start w:val="1"/>
      <w:numFmt w:val="bullet"/>
      <w:lvlText w:val=""/>
      <w:lvlJc w:val="left"/>
      <w:pPr>
        <w:ind w:left="6480" w:hanging="360"/>
      </w:pPr>
      <w:rPr>
        <w:rFonts w:ascii="Wingdings" w:hAnsi="Wingdings" w:hint="default"/>
      </w:rPr>
    </w:lvl>
  </w:abstractNum>
  <w:abstractNum w:abstractNumId="5" w15:restartNumberingAfterBreak="0">
    <w:nsid w:val="2FCD1011"/>
    <w:multiLevelType w:val="hybridMultilevel"/>
    <w:tmpl w:val="16DEC4F6"/>
    <w:lvl w:ilvl="0" w:tplc="5672EAD2">
      <w:start w:val="1"/>
      <w:numFmt w:val="bullet"/>
      <w:lvlText w:val=""/>
      <w:lvlJc w:val="left"/>
      <w:pPr>
        <w:ind w:left="720" w:hanging="360"/>
      </w:pPr>
      <w:rPr>
        <w:rFonts w:ascii="Symbol" w:hAnsi="Symbol" w:hint="default"/>
        <w:color w:val="4472C4" w:themeColor="accent1"/>
      </w:rPr>
    </w:lvl>
    <w:lvl w:ilvl="1" w:tplc="F8D6B330" w:tentative="1">
      <w:start w:val="1"/>
      <w:numFmt w:val="bullet"/>
      <w:lvlText w:val="o"/>
      <w:lvlJc w:val="left"/>
      <w:pPr>
        <w:ind w:left="1440" w:hanging="360"/>
      </w:pPr>
      <w:rPr>
        <w:rFonts w:ascii="Courier New" w:hAnsi="Courier New" w:cs="Courier New" w:hint="default"/>
      </w:rPr>
    </w:lvl>
    <w:lvl w:ilvl="2" w:tplc="C1AC58E0" w:tentative="1">
      <w:start w:val="1"/>
      <w:numFmt w:val="bullet"/>
      <w:lvlText w:val=""/>
      <w:lvlJc w:val="left"/>
      <w:pPr>
        <w:ind w:left="2160" w:hanging="360"/>
      </w:pPr>
      <w:rPr>
        <w:rFonts w:ascii="Wingdings" w:hAnsi="Wingdings" w:hint="default"/>
      </w:rPr>
    </w:lvl>
    <w:lvl w:ilvl="3" w:tplc="DC14ABF0" w:tentative="1">
      <w:start w:val="1"/>
      <w:numFmt w:val="bullet"/>
      <w:lvlText w:val=""/>
      <w:lvlJc w:val="left"/>
      <w:pPr>
        <w:ind w:left="2880" w:hanging="360"/>
      </w:pPr>
      <w:rPr>
        <w:rFonts w:ascii="Symbol" w:hAnsi="Symbol" w:hint="default"/>
      </w:rPr>
    </w:lvl>
    <w:lvl w:ilvl="4" w:tplc="8F8C705C" w:tentative="1">
      <w:start w:val="1"/>
      <w:numFmt w:val="bullet"/>
      <w:lvlText w:val="o"/>
      <w:lvlJc w:val="left"/>
      <w:pPr>
        <w:ind w:left="3600" w:hanging="360"/>
      </w:pPr>
      <w:rPr>
        <w:rFonts w:ascii="Courier New" w:hAnsi="Courier New" w:cs="Courier New" w:hint="default"/>
      </w:rPr>
    </w:lvl>
    <w:lvl w:ilvl="5" w:tplc="ECEE03FE" w:tentative="1">
      <w:start w:val="1"/>
      <w:numFmt w:val="bullet"/>
      <w:lvlText w:val=""/>
      <w:lvlJc w:val="left"/>
      <w:pPr>
        <w:ind w:left="4320" w:hanging="360"/>
      </w:pPr>
      <w:rPr>
        <w:rFonts w:ascii="Wingdings" w:hAnsi="Wingdings" w:hint="default"/>
      </w:rPr>
    </w:lvl>
    <w:lvl w:ilvl="6" w:tplc="9410C412" w:tentative="1">
      <w:start w:val="1"/>
      <w:numFmt w:val="bullet"/>
      <w:lvlText w:val=""/>
      <w:lvlJc w:val="left"/>
      <w:pPr>
        <w:ind w:left="5040" w:hanging="360"/>
      </w:pPr>
      <w:rPr>
        <w:rFonts w:ascii="Symbol" w:hAnsi="Symbol" w:hint="default"/>
      </w:rPr>
    </w:lvl>
    <w:lvl w:ilvl="7" w:tplc="611CF418" w:tentative="1">
      <w:start w:val="1"/>
      <w:numFmt w:val="bullet"/>
      <w:lvlText w:val="o"/>
      <w:lvlJc w:val="left"/>
      <w:pPr>
        <w:ind w:left="5760" w:hanging="360"/>
      </w:pPr>
      <w:rPr>
        <w:rFonts w:ascii="Courier New" w:hAnsi="Courier New" w:cs="Courier New" w:hint="default"/>
      </w:rPr>
    </w:lvl>
    <w:lvl w:ilvl="8" w:tplc="C6925E4A" w:tentative="1">
      <w:start w:val="1"/>
      <w:numFmt w:val="bullet"/>
      <w:lvlText w:val=""/>
      <w:lvlJc w:val="left"/>
      <w:pPr>
        <w:ind w:left="6480" w:hanging="360"/>
      </w:pPr>
      <w:rPr>
        <w:rFonts w:ascii="Wingdings" w:hAnsi="Wingdings" w:hint="default"/>
      </w:rPr>
    </w:lvl>
  </w:abstractNum>
  <w:abstractNum w:abstractNumId="6" w15:restartNumberingAfterBreak="0">
    <w:nsid w:val="31FE1162"/>
    <w:multiLevelType w:val="hybridMultilevel"/>
    <w:tmpl w:val="411E9FAA"/>
    <w:lvl w:ilvl="0" w:tplc="A9D83E52">
      <w:start w:val="1"/>
      <w:numFmt w:val="bullet"/>
      <w:lvlText w:val=""/>
      <w:lvlJc w:val="left"/>
      <w:pPr>
        <w:ind w:left="720" w:hanging="360"/>
      </w:pPr>
      <w:rPr>
        <w:rFonts w:ascii="Symbol" w:hAnsi="Symbol" w:hint="default"/>
        <w:color w:val="4472C4" w:themeColor="accent1"/>
      </w:rPr>
    </w:lvl>
    <w:lvl w:ilvl="1" w:tplc="3AB227DE" w:tentative="1">
      <w:start w:val="1"/>
      <w:numFmt w:val="bullet"/>
      <w:lvlText w:val="o"/>
      <w:lvlJc w:val="left"/>
      <w:pPr>
        <w:ind w:left="1440" w:hanging="360"/>
      </w:pPr>
      <w:rPr>
        <w:rFonts w:ascii="Courier New" w:hAnsi="Courier New" w:cs="Courier New" w:hint="default"/>
      </w:rPr>
    </w:lvl>
    <w:lvl w:ilvl="2" w:tplc="F90CFDFC" w:tentative="1">
      <w:start w:val="1"/>
      <w:numFmt w:val="bullet"/>
      <w:lvlText w:val=""/>
      <w:lvlJc w:val="left"/>
      <w:pPr>
        <w:ind w:left="2160" w:hanging="360"/>
      </w:pPr>
      <w:rPr>
        <w:rFonts w:ascii="Wingdings" w:hAnsi="Wingdings" w:hint="default"/>
      </w:rPr>
    </w:lvl>
    <w:lvl w:ilvl="3" w:tplc="4E0461BC" w:tentative="1">
      <w:start w:val="1"/>
      <w:numFmt w:val="bullet"/>
      <w:lvlText w:val=""/>
      <w:lvlJc w:val="left"/>
      <w:pPr>
        <w:ind w:left="2880" w:hanging="360"/>
      </w:pPr>
      <w:rPr>
        <w:rFonts w:ascii="Symbol" w:hAnsi="Symbol" w:hint="default"/>
      </w:rPr>
    </w:lvl>
    <w:lvl w:ilvl="4" w:tplc="E4E0F824" w:tentative="1">
      <w:start w:val="1"/>
      <w:numFmt w:val="bullet"/>
      <w:lvlText w:val="o"/>
      <w:lvlJc w:val="left"/>
      <w:pPr>
        <w:ind w:left="3600" w:hanging="360"/>
      </w:pPr>
      <w:rPr>
        <w:rFonts w:ascii="Courier New" w:hAnsi="Courier New" w:cs="Courier New" w:hint="default"/>
      </w:rPr>
    </w:lvl>
    <w:lvl w:ilvl="5" w:tplc="1CD0B0AC" w:tentative="1">
      <w:start w:val="1"/>
      <w:numFmt w:val="bullet"/>
      <w:lvlText w:val=""/>
      <w:lvlJc w:val="left"/>
      <w:pPr>
        <w:ind w:left="4320" w:hanging="360"/>
      </w:pPr>
      <w:rPr>
        <w:rFonts w:ascii="Wingdings" w:hAnsi="Wingdings" w:hint="default"/>
      </w:rPr>
    </w:lvl>
    <w:lvl w:ilvl="6" w:tplc="5770FB86" w:tentative="1">
      <w:start w:val="1"/>
      <w:numFmt w:val="bullet"/>
      <w:lvlText w:val=""/>
      <w:lvlJc w:val="left"/>
      <w:pPr>
        <w:ind w:left="5040" w:hanging="360"/>
      </w:pPr>
      <w:rPr>
        <w:rFonts w:ascii="Symbol" w:hAnsi="Symbol" w:hint="default"/>
      </w:rPr>
    </w:lvl>
    <w:lvl w:ilvl="7" w:tplc="07CEB08C" w:tentative="1">
      <w:start w:val="1"/>
      <w:numFmt w:val="bullet"/>
      <w:lvlText w:val="o"/>
      <w:lvlJc w:val="left"/>
      <w:pPr>
        <w:ind w:left="5760" w:hanging="360"/>
      </w:pPr>
      <w:rPr>
        <w:rFonts w:ascii="Courier New" w:hAnsi="Courier New" w:cs="Courier New" w:hint="default"/>
      </w:rPr>
    </w:lvl>
    <w:lvl w:ilvl="8" w:tplc="6D5CDFB8"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E4EE3670">
      <w:start w:val="1"/>
      <w:numFmt w:val="bullet"/>
      <w:lvlText w:val=""/>
      <w:lvlJc w:val="left"/>
      <w:pPr>
        <w:ind w:left="720" w:hanging="360"/>
      </w:pPr>
      <w:rPr>
        <w:rFonts w:ascii="Symbol" w:hAnsi="Symbol" w:hint="default"/>
        <w:color w:val="4472C4" w:themeColor="accent1"/>
      </w:rPr>
    </w:lvl>
    <w:lvl w:ilvl="1" w:tplc="E0E2B81A" w:tentative="1">
      <w:start w:val="1"/>
      <w:numFmt w:val="bullet"/>
      <w:lvlText w:val="o"/>
      <w:lvlJc w:val="left"/>
      <w:pPr>
        <w:ind w:left="1440" w:hanging="360"/>
      </w:pPr>
      <w:rPr>
        <w:rFonts w:ascii="Courier New" w:hAnsi="Courier New" w:cs="Courier New" w:hint="default"/>
      </w:rPr>
    </w:lvl>
    <w:lvl w:ilvl="2" w:tplc="6B3C6CA8" w:tentative="1">
      <w:start w:val="1"/>
      <w:numFmt w:val="bullet"/>
      <w:lvlText w:val=""/>
      <w:lvlJc w:val="left"/>
      <w:pPr>
        <w:ind w:left="2160" w:hanging="360"/>
      </w:pPr>
      <w:rPr>
        <w:rFonts w:ascii="Wingdings" w:hAnsi="Wingdings" w:hint="default"/>
      </w:rPr>
    </w:lvl>
    <w:lvl w:ilvl="3" w:tplc="0658DD64" w:tentative="1">
      <w:start w:val="1"/>
      <w:numFmt w:val="bullet"/>
      <w:lvlText w:val=""/>
      <w:lvlJc w:val="left"/>
      <w:pPr>
        <w:ind w:left="2880" w:hanging="360"/>
      </w:pPr>
      <w:rPr>
        <w:rFonts w:ascii="Symbol" w:hAnsi="Symbol" w:hint="default"/>
      </w:rPr>
    </w:lvl>
    <w:lvl w:ilvl="4" w:tplc="F558EF90" w:tentative="1">
      <w:start w:val="1"/>
      <w:numFmt w:val="bullet"/>
      <w:lvlText w:val="o"/>
      <w:lvlJc w:val="left"/>
      <w:pPr>
        <w:ind w:left="3600" w:hanging="360"/>
      </w:pPr>
      <w:rPr>
        <w:rFonts w:ascii="Courier New" w:hAnsi="Courier New" w:cs="Courier New" w:hint="default"/>
      </w:rPr>
    </w:lvl>
    <w:lvl w:ilvl="5" w:tplc="E83ABA7A" w:tentative="1">
      <w:start w:val="1"/>
      <w:numFmt w:val="bullet"/>
      <w:lvlText w:val=""/>
      <w:lvlJc w:val="left"/>
      <w:pPr>
        <w:ind w:left="4320" w:hanging="360"/>
      </w:pPr>
      <w:rPr>
        <w:rFonts w:ascii="Wingdings" w:hAnsi="Wingdings" w:hint="default"/>
      </w:rPr>
    </w:lvl>
    <w:lvl w:ilvl="6" w:tplc="8B06055A" w:tentative="1">
      <w:start w:val="1"/>
      <w:numFmt w:val="bullet"/>
      <w:lvlText w:val=""/>
      <w:lvlJc w:val="left"/>
      <w:pPr>
        <w:ind w:left="5040" w:hanging="360"/>
      </w:pPr>
      <w:rPr>
        <w:rFonts w:ascii="Symbol" w:hAnsi="Symbol" w:hint="default"/>
      </w:rPr>
    </w:lvl>
    <w:lvl w:ilvl="7" w:tplc="A4F4A00E" w:tentative="1">
      <w:start w:val="1"/>
      <w:numFmt w:val="bullet"/>
      <w:lvlText w:val="o"/>
      <w:lvlJc w:val="left"/>
      <w:pPr>
        <w:ind w:left="5760" w:hanging="360"/>
      </w:pPr>
      <w:rPr>
        <w:rFonts w:ascii="Courier New" w:hAnsi="Courier New" w:cs="Courier New" w:hint="default"/>
      </w:rPr>
    </w:lvl>
    <w:lvl w:ilvl="8" w:tplc="B67C6B0E" w:tentative="1">
      <w:start w:val="1"/>
      <w:numFmt w:val="bullet"/>
      <w:lvlText w:val=""/>
      <w:lvlJc w:val="left"/>
      <w:pPr>
        <w:ind w:left="6480" w:hanging="360"/>
      </w:pPr>
      <w:rPr>
        <w:rFonts w:ascii="Wingdings" w:hAnsi="Wingdings" w:hint="default"/>
      </w:rPr>
    </w:lvl>
  </w:abstractNum>
  <w:abstractNum w:abstractNumId="8" w15:restartNumberingAfterBreak="0">
    <w:nsid w:val="4DED451A"/>
    <w:multiLevelType w:val="hybridMultilevel"/>
    <w:tmpl w:val="26CA6F1C"/>
    <w:lvl w:ilvl="0" w:tplc="6D5E331E">
      <w:start w:val="1"/>
      <w:numFmt w:val="bullet"/>
      <w:pStyle w:val="ListParagraph"/>
      <w:lvlText w:val=""/>
      <w:lvlJc w:val="left"/>
      <w:pPr>
        <w:ind w:left="720" w:hanging="360"/>
      </w:pPr>
      <w:rPr>
        <w:rFonts w:ascii="Symbol" w:hAnsi="Symbol" w:hint="default"/>
        <w:color w:val="4472C4" w:themeColor="accent1"/>
      </w:rPr>
    </w:lvl>
    <w:lvl w:ilvl="1" w:tplc="5D4CA554" w:tentative="1">
      <w:start w:val="1"/>
      <w:numFmt w:val="bullet"/>
      <w:lvlText w:val="o"/>
      <w:lvlJc w:val="left"/>
      <w:pPr>
        <w:ind w:left="1440" w:hanging="360"/>
      </w:pPr>
      <w:rPr>
        <w:rFonts w:ascii="Courier New" w:hAnsi="Courier New" w:cs="Courier New" w:hint="default"/>
      </w:rPr>
    </w:lvl>
    <w:lvl w:ilvl="2" w:tplc="344E2130" w:tentative="1">
      <w:start w:val="1"/>
      <w:numFmt w:val="bullet"/>
      <w:lvlText w:val=""/>
      <w:lvlJc w:val="left"/>
      <w:pPr>
        <w:ind w:left="2160" w:hanging="360"/>
      </w:pPr>
      <w:rPr>
        <w:rFonts w:ascii="Wingdings" w:hAnsi="Wingdings" w:hint="default"/>
      </w:rPr>
    </w:lvl>
    <w:lvl w:ilvl="3" w:tplc="9B6C21C0" w:tentative="1">
      <w:start w:val="1"/>
      <w:numFmt w:val="bullet"/>
      <w:lvlText w:val=""/>
      <w:lvlJc w:val="left"/>
      <w:pPr>
        <w:ind w:left="2880" w:hanging="360"/>
      </w:pPr>
      <w:rPr>
        <w:rFonts w:ascii="Symbol" w:hAnsi="Symbol" w:hint="default"/>
      </w:rPr>
    </w:lvl>
    <w:lvl w:ilvl="4" w:tplc="051654E0" w:tentative="1">
      <w:start w:val="1"/>
      <w:numFmt w:val="bullet"/>
      <w:lvlText w:val="o"/>
      <w:lvlJc w:val="left"/>
      <w:pPr>
        <w:ind w:left="3600" w:hanging="360"/>
      </w:pPr>
      <w:rPr>
        <w:rFonts w:ascii="Courier New" w:hAnsi="Courier New" w:cs="Courier New" w:hint="default"/>
      </w:rPr>
    </w:lvl>
    <w:lvl w:ilvl="5" w:tplc="74D477C6" w:tentative="1">
      <w:start w:val="1"/>
      <w:numFmt w:val="bullet"/>
      <w:lvlText w:val=""/>
      <w:lvlJc w:val="left"/>
      <w:pPr>
        <w:ind w:left="4320" w:hanging="360"/>
      </w:pPr>
      <w:rPr>
        <w:rFonts w:ascii="Wingdings" w:hAnsi="Wingdings" w:hint="default"/>
      </w:rPr>
    </w:lvl>
    <w:lvl w:ilvl="6" w:tplc="4E22074A" w:tentative="1">
      <w:start w:val="1"/>
      <w:numFmt w:val="bullet"/>
      <w:lvlText w:val=""/>
      <w:lvlJc w:val="left"/>
      <w:pPr>
        <w:ind w:left="5040" w:hanging="360"/>
      </w:pPr>
      <w:rPr>
        <w:rFonts w:ascii="Symbol" w:hAnsi="Symbol" w:hint="default"/>
      </w:rPr>
    </w:lvl>
    <w:lvl w:ilvl="7" w:tplc="256277B0" w:tentative="1">
      <w:start w:val="1"/>
      <w:numFmt w:val="bullet"/>
      <w:lvlText w:val="o"/>
      <w:lvlJc w:val="left"/>
      <w:pPr>
        <w:ind w:left="5760" w:hanging="360"/>
      </w:pPr>
      <w:rPr>
        <w:rFonts w:ascii="Courier New" w:hAnsi="Courier New" w:cs="Courier New" w:hint="default"/>
      </w:rPr>
    </w:lvl>
    <w:lvl w:ilvl="8" w:tplc="059C7382" w:tentative="1">
      <w:start w:val="1"/>
      <w:numFmt w:val="bullet"/>
      <w:lvlText w:val=""/>
      <w:lvlJc w:val="left"/>
      <w:pPr>
        <w:ind w:left="6480" w:hanging="360"/>
      </w:pPr>
      <w:rPr>
        <w:rFonts w:ascii="Wingdings" w:hAnsi="Wingdings" w:hint="default"/>
      </w:rPr>
    </w:lvl>
  </w:abstractNum>
  <w:abstractNum w:abstractNumId="9" w15:restartNumberingAfterBreak="0">
    <w:nsid w:val="50EB0726"/>
    <w:multiLevelType w:val="hybridMultilevel"/>
    <w:tmpl w:val="F4282682"/>
    <w:lvl w:ilvl="0" w:tplc="FDFC50E6">
      <w:start w:val="1"/>
      <w:numFmt w:val="bullet"/>
      <w:lvlText w:val=""/>
      <w:lvlJc w:val="left"/>
      <w:pPr>
        <w:ind w:left="720" w:hanging="360"/>
      </w:pPr>
      <w:rPr>
        <w:rFonts w:ascii="Symbol" w:hAnsi="Symbol" w:hint="default"/>
        <w:color w:val="4472C4" w:themeColor="accent1"/>
      </w:rPr>
    </w:lvl>
    <w:lvl w:ilvl="1" w:tplc="F17EEDD6" w:tentative="1">
      <w:start w:val="1"/>
      <w:numFmt w:val="bullet"/>
      <w:lvlText w:val="o"/>
      <w:lvlJc w:val="left"/>
      <w:pPr>
        <w:ind w:left="1440" w:hanging="360"/>
      </w:pPr>
      <w:rPr>
        <w:rFonts w:ascii="Courier New" w:hAnsi="Courier New" w:cs="Courier New" w:hint="default"/>
      </w:rPr>
    </w:lvl>
    <w:lvl w:ilvl="2" w:tplc="C02AA308" w:tentative="1">
      <w:start w:val="1"/>
      <w:numFmt w:val="bullet"/>
      <w:lvlText w:val=""/>
      <w:lvlJc w:val="left"/>
      <w:pPr>
        <w:ind w:left="2160" w:hanging="360"/>
      </w:pPr>
      <w:rPr>
        <w:rFonts w:ascii="Wingdings" w:hAnsi="Wingdings" w:hint="default"/>
      </w:rPr>
    </w:lvl>
    <w:lvl w:ilvl="3" w:tplc="16B0E48E" w:tentative="1">
      <w:start w:val="1"/>
      <w:numFmt w:val="bullet"/>
      <w:lvlText w:val=""/>
      <w:lvlJc w:val="left"/>
      <w:pPr>
        <w:ind w:left="2880" w:hanging="360"/>
      </w:pPr>
      <w:rPr>
        <w:rFonts w:ascii="Symbol" w:hAnsi="Symbol" w:hint="default"/>
      </w:rPr>
    </w:lvl>
    <w:lvl w:ilvl="4" w:tplc="B7D87F58" w:tentative="1">
      <w:start w:val="1"/>
      <w:numFmt w:val="bullet"/>
      <w:lvlText w:val="o"/>
      <w:lvlJc w:val="left"/>
      <w:pPr>
        <w:ind w:left="3600" w:hanging="360"/>
      </w:pPr>
      <w:rPr>
        <w:rFonts w:ascii="Courier New" w:hAnsi="Courier New" w:cs="Courier New" w:hint="default"/>
      </w:rPr>
    </w:lvl>
    <w:lvl w:ilvl="5" w:tplc="CAF0F440" w:tentative="1">
      <w:start w:val="1"/>
      <w:numFmt w:val="bullet"/>
      <w:lvlText w:val=""/>
      <w:lvlJc w:val="left"/>
      <w:pPr>
        <w:ind w:left="4320" w:hanging="360"/>
      </w:pPr>
      <w:rPr>
        <w:rFonts w:ascii="Wingdings" w:hAnsi="Wingdings" w:hint="default"/>
      </w:rPr>
    </w:lvl>
    <w:lvl w:ilvl="6" w:tplc="C5BEAD96" w:tentative="1">
      <w:start w:val="1"/>
      <w:numFmt w:val="bullet"/>
      <w:lvlText w:val=""/>
      <w:lvlJc w:val="left"/>
      <w:pPr>
        <w:ind w:left="5040" w:hanging="360"/>
      </w:pPr>
      <w:rPr>
        <w:rFonts w:ascii="Symbol" w:hAnsi="Symbol" w:hint="default"/>
      </w:rPr>
    </w:lvl>
    <w:lvl w:ilvl="7" w:tplc="EF2899FA" w:tentative="1">
      <w:start w:val="1"/>
      <w:numFmt w:val="bullet"/>
      <w:lvlText w:val="o"/>
      <w:lvlJc w:val="left"/>
      <w:pPr>
        <w:ind w:left="5760" w:hanging="360"/>
      </w:pPr>
      <w:rPr>
        <w:rFonts w:ascii="Courier New" w:hAnsi="Courier New" w:cs="Courier New" w:hint="default"/>
      </w:rPr>
    </w:lvl>
    <w:lvl w:ilvl="8" w:tplc="B5806C16" w:tentative="1">
      <w:start w:val="1"/>
      <w:numFmt w:val="bullet"/>
      <w:lvlText w:val=""/>
      <w:lvlJc w:val="left"/>
      <w:pPr>
        <w:ind w:left="6480" w:hanging="360"/>
      </w:pPr>
      <w:rPr>
        <w:rFonts w:ascii="Wingdings" w:hAnsi="Wingdings" w:hint="default"/>
      </w:rPr>
    </w:lvl>
  </w:abstractNum>
  <w:abstractNum w:abstractNumId="10" w15:restartNumberingAfterBreak="0">
    <w:nsid w:val="588773FE"/>
    <w:multiLevelType w:val="hybridMultilevel"/>
    <w:tmpl w:val="4DE6F468"/>
    <w:lvl w:ilvl="0" w:tplc="60DE81FA">
      <w:start w:val="1"/>
      <w:numFmt w:val="bullet"/>
      <w:lvlText w:val=""/>
      <w:lvlJc w:val="left"/>
      <w:pPr>
        <w:ind w:left="720" w:hanging="360"/>
      </w:pPr>
      <w:rPr>
        <w:rFonts w:ascii="Symbol" w:hAnsi="Symbol" w:hint="default"/>
        <w:color w:val="4472C4" w:themeColor="accent1"/>
      </w:rPr>
    </w:lvl>
    <w:lvl w:ilvl="1" w:tplc="ED346928" w:tentative="1">
      <w:start w:val="1"/>
      <w:numFmt w:val="bullet"/>
      <w:lvlText w:val="o"/>
      <w:lvlJc w:val="left"/>
      <w:pPr>
        <w:ind w:left="1440" w:hanging="360"/>
      </w:pPr>
      <w:rPr>
        <w:rFonts w:ascii="Courier New" w:hAnsi="Courier New" w:cs="Courier New" w:hint="default"/>
      </w:rPr>
    </w:lvl>
    <w:lvl w:ilvl="2" w:tplc="9D683130" w:tentative="1">
      <w:start w:val="1"/>
      <w:numFmt w:val="bullet"/>
      <w:lvlText w:val=""/>
      <w:lvlJc w:val="left"/>
      <w:pPr>
        <w:ind w:left="2160" w:hanging="360"/>
      </w:pPr>
      <w:rPr>
        <w:rFonts w:ascii="Wingdings" w:hAnsi="Wingdings" w:hint="default"/>
      </w:rPr>
    </w:lvl>
    <w:lvl w:ilvl="3" w:tplc="83527CFE" w:tentative="1">
      <w:start w:val="1"/>
      <w:numFmt w:val="bullet"/>
      <w:lvlText w:val=""/>
      <w:lvlJc w:val="left"/>
      <w:pPr>
        <w:ind w:left="2880" w:hanging="360"/>
      </w:pPr>
      <w:rPr>
        <w:rFonts w:ascii="Symbol" w:hAnsi="Symbol" w:hint="default"/>
      </w:rPr>
    </w:lvl>
    <w:lvl w:ilvl="4" w:tplc="82A46CB8" w:tentative="1">
      <w:start w:val="1"/>
      <w:numFmt w:val="bullet"/>
      <w:lvlText w:val="o"/>
      <w:lvlJc w:val="left"/>
      <w:pPr>
        <w:ind w:left="3600" w:hanging="360"/>
      </w:pPr>
      <w:rPr>
        <w:rFonts w:ascii="Courier New" w:hAnsi="Courier New" w:cs="Courier New" w:hint="default"/>
      </w:rPr>
    </w:lvl>
    <w:lvl w:ilvl="5" w:tplc="5590CB6C" w:tentative="1">
      <w:start w:val="1"/>
      <w:numFmt w:val="bullet"/>
      <w:lvlText w:val=""/>
      <w:lvlJc w:val="left"/>
      <w:pPr>
        <w:ind w:left="4320" w:hanging="360"/>
      </w:pPr>
      <w:rPr>
        <w:rFonts w:ascii="Wingdings" w:hAnsi="Wingdings" w:hint="default"/>
      </w:rPr>
    </w:lvl>
    <w:lvl w:ilvl="6" w:tplc="788031AA" w:tentative="1">
      <w:start w:val="1"/>
      <w:numFmt w:val="bullet"/>
      <w:lvlText w:val=""/>
      <w:lvlJc w:val="left"/>
      <w:pPr>
        <w:ind w:left="5040" w:hanging="360"/>
      </w:pPr>
      <w:rPr>
        <w:rFonts w:ascii="Symbol" w:hAnsi="Symbol" w:hint="default"/>
      </w:rPr>
    </w:lvl>
    <w:lvl w:ilvl="7" w:tplc="B80C4966" w:tentative="1">
      <w:start w:val="1"/>
      <w:numFmt w:val="bullet"/>
      <w:lvlText w:val="o"/>
      <w:lvlJc w:val="left"/>
      <w:pPr>
        <w:ind w:left="5760" w:hanging="360"/>
      </w:pPr>
      <w:rPr>
        <w:rFonts w:ascii="Courier New" w:hAnsi="Courier New" w:cs="Courier New" w:hint="default"/>
      </w:rPr>
    </w:lvl>
    <w:lvl w:ilvl="8" w:tplc="62421302" w:tentative="1">
      <w:start w:val="1"/>
      <w:numFmt w:val="bullet"/>
      <w:lvlText w:val=""/>
      <w:lvlJc w:val="left"/>
      <w:pPr>
        <w:ind w:left="6480" w:hanging="360"/>
      </w:pPr>
      <w:rPr>
        <w:rFonts w:ascii="Wingdings" w:hAnsi="Wingdings" w:hint="default"/>
      </w:rPr>
    </w:lvl>
  </w:abstractNum>
  <w:abstractNum w:abstractNumId="11"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2" w15:restartNumberingAfterBreak="0">
    <w:nsid w:val="6EEB7DF2"/>
    <w:multiLevelType w:val="hybridMultilevel"/>
    <w:tmpl w:val="AF0A84D0"/>
    <w:lvl w:ilvl="0" w:tplc="43FEBC40">
      <w:start w:val="1"/>
      <w:numFmt w:val="bullet"/>
      <w:lvlText w:val=""/>
      <w:lvlJc w:val="left"/>
      <w:pPr>
        <w:ind w:left="720" w:hanging="360"/>
      </w:pPr>
      <w:rPr>
        <w:rFonts w:ascii="Symbol" w:hAnsi="Symbol" w:hint="default"/>
        <w:color w:val="4472C4" w:themeColor="accent1"/>
      </w:rPr>
    </w:lvl>
    <w:lvl w:ilvl="1" w:tplc="840AF2F0" w:tentative="1">
      <w:start w:val="1"/>
      <w:numFmt w:val="bullet"/>
      <w:lvlText w:val="o"/>
      <w:lvlJc w:val="left"/>
      <w:pPr>
        <w:ind w:left="1440" w:hanging="360"/>
      </w:pPr>
      <w:rPr>
        <w:rFonts w:ascii="Courier New" w:hAnsi="Courier New" w:cs="Courier New" w:hint="default"/>
      </w:rPr>
    </w:lvl>
    <w:lvl w:ilvl="2" w:tplc="9F60D6BE" w:tentative="1">
      <w:start w:val="1"/>
      <w:numFmt w:val="bullet"/>
      <w:lvlText w:val=""/>
      <w:lvlJc w:val="left"/>
      <w:pPr>
        <w:ind w:left="2160" w:hanging="360"/>
      </w:pPr>
      <w:rPr>
        <w:rFonts w:ascii="Wingdings" w:hAnsi="Wingdings" w:hint="default"/>
      </w:rPr>
    </w:lvl>
    <w:lvl w:ilvl="3" w:tplc="DF5A02BA" w:tentative="1">
      <w:start w:val="1"/>
      <w:numFmt w:val="bullet"/>
      <w:lvlText w:val=""/>
      <w:lvlJc w:val="left"/>
      <w:pPr>
        <w:ind w:left="2880" w:hanging="360"/>
      </w:pPr>
      <w:rPr>
        <w:rFonts w:ascii="Symbol" w:hAnsi="Symbol" w:hint="default"/>
      </w:rPr>
    </w:lvl>
    <w:lvl w:ilvl="4" w:tplc="1AD4BD66" w:tentative="1">
      <w:start w:val="1"/>
      <w:numFmt w:val="bullet"/>
      <w:lvlText w:val="o"/>
      <w:lvlJc w:val="left"/>
      <w:pPr>
        <w:ind w:left="3600" w:hanging="360"/>
      </w:pPr>
      <w:rPr>
        <w:rFonts w:ascii="Courier New" w:hAnsi="Courier New" w:cs="Courier New" w:hint="default"/>
      </w:rPr>
    </w:lvl>
    <w:lvl w:ilvl="5" w:tplc="86A87716" w:tentative="1">
      <w:start w:val="1"/>
      <w:numFmt w:val="bullet"/>
      <w:lvlText w:val=""/>
      <w:lvlJc w:val="left"/>
      <w:pPr>
        <w:ind w:left="4320" w:hanging="360"/>
      </w:pPr>
      <w:rPr>
        <w:rFonts w:ascii="Wingdings" w:hAnsi="Wingdings" w:hint="default"/>
      </w:rPr>
    </w:lvl>
    <w:lvl w:ilvl="6" w:tplc="1C6CBFB4" w:tentative="1">
      <w:start w:val="1"/>
      <w:numFmt w:val="bullet"/>
      <w:lvlText w:val=""/>
      <w:lvlJc w:val="left"/>
      <w:pPr>
        <w:ind w:left="5040" w:hanging="360"/>
      </w:pPr>
      <w:rPr>
        <w:rFonts w:ascii="Symbol" w:hAnsi="Symbol" w:hint="default"/>
      </w:rPr>
    </w:lvl>
    <w:lvl w:ilvl="7" w:tplc="03A40028" w:tentative="1">
      <w:start w:val="1"/>
      <w:numFmt w:val="bullet"/>
      <w:lvlText w:val="o"/>
      <w:lvlJc w:val="left"/>
      <w:pPr>
        <w:ind w:left="5760" w:hanging="360"/>
      </w:pPr>
      <w:rPr>
        <w:rFonts w:ascii="Courier New" w:hAnsi="Courier New" w:cs="Courier New" w:hint="default"/>
      </w:rPr>
    </w:lvl>
    <w:lvl w:ilvl="8" w:tplc="5FF221B6" w:tentative="1">
      <w:start w:val="1"/>
      <w:numFmt w:val="bullet"/>
      <w:lvlText w:val=""/>
      <w:lvlJc w:val="left"/>
      <w:pPr>
        <w:ind w:left="6480" w:hanging="360"/>
      </w:pPr>
      <w:rPr>
        <w:rFonts w:ascii="Wingdings" w:hAnsi="Wingdings" w:hint="default"/>
      </w:rPr>
    </w:lvl>
  </w:abstractNum>
  <w:abstractNum w:abstractNumId="13" w15:restartNumberingAfterBreak="0">
    <w:nsid w:val="6F433792"/>
    <w:multiLevelType w:val="hybridMultilevel"/>
    <w:tmpl w:val="3BF0B856"/>
    <w:lvl w:ilvl="0" w:tplc="56380672">
      <w:start w:val="1"/>
      <w:numFmt w:val="bullet"/>
      <w:lvlText w:val=""/>
      <w:lvlJc w:val="left"/>
      <w:pPr>
        <w:ind w:left="720" w:hanging="360"/>
      </w:pPr>
      <w:rPr>
        <w:rFonts w:ascii="Symbol" w:hAnsi="Symbol" w:hint="default"/>
      </w:rPr>
    </w:lvl>
    <w:lvl w:ilvl="1" w:tplc="C15EA962" w:tentative="1">
      <w:start w:val="1"/>
      <w:numFmt w:val="bullet"/>
      <w:lvlText w:val="o"/>
      <w:lvlJc w:val="left"/>
      <w:pPr>
        <w:ind w:left="1440" w:hanging="360"/>
      </w:pPr>
      <w:rPr>
        <w:rFonts w:ascii="Courier New" w:hAnsi="Courier New" w:cs="Courier New" w:hint="default"/>
      </w:rPr>
    </w:lvl>
    <w:lvl w:ilvl="2" w:tplc="AFACDB34" w:tentative="1">
      <w:start w:val="1"/>
      <w:numFmt w:val="bullet"/>
      <w:lvlText w:val=""/>
      <w:lvlJc w:val="left"/>
      <w:pPr>
        <w:ind w:left="2160" w:hanging="360"/>
      </w:pPr>
      <w:rPr>
        <w:rFonts w:ascii="Wingdings" w:hAnsi="Wingdings" w:hint="default"/>
      </w:rPr>
    </w:lvl>
    <w:lvl w:ilvl="3" w:tplc="0E706054" w:tentative="1">
      <w:start w:val="1"/>
      <w:numFmt w:val="bullet"/>
      <w:lvlText w:val=""/>
      <w:lvlJc w:val="left"/>
      <w:pPr>
        <w:ind w:left="2880" w:hanging="360"/>
      </w:pPr>
      <w:rPr>
        <w:rFonts w:ascii="Symbol" w:hAnsi="Symbol" w:hint="default"/>
      </w:rPr>
    </w:lvl>
    <w:lvl w:ilvl="4" w:tplc="F3EE7CB4" w:tentative="1">
      <w:start w:val="1"/>
      <w:numFmt w:val="bullet"/>
      <w:lvlText w:val="o"/>
      <w:lvlJc w:val="left"/>
      <w:pPr>
        <w:ind w:left="3600" w:hanging="360"/>
      </w:pPr>
      <w:rPr>
        <w:rFonts w:ascii="Courier New" w:hAnsi="Courier New" w:cs="Courier New" w:hint="default"/>
      </w:rPr>
    </w:lvl>
    <w:lvl w:ilvl="5" w:tplc="9692EEB0" w:tentative="1">
      <w:start w:val="1"/>
      <w:numFmt w:val="bullet"/>
      <w:lvlText w:val=""/>
      <w:lvlJc w:val="left"/>
      <w:pPr>
        <w:ind w:left="4320" w:hanging="360"/>
      </w:pPr>
      <w:rPr>
        <w:rFonts w:ascii="Wingdings" w:hAnsi="Wingdings" w:hint="default"/>
      </w:rPr>
    </w:lvl>
    <w:lvl w:ilvl="6" w:tplc="54887B4E" w:tentative="1">
      <w:start w:val="1"/>
      <w:numFmt w:val="bullet"/>
      <w:lvlText w:val=""/>
      <w:lvlJc w:val="left"/>
      <w:pPr>
        <w:ind w:left="5040" w:hanging="360"/>
      </w:pPr>
      <w:rPr>
        <w:rFonts w:ascii="Symbol" w:hAnsi="Symbol" w:hint="default"/>
      </w:rPr>
    </w:lvl>
    <w:lvl w:ilvl="7" w:tplc="CAF24F70" w:tentative="1">
      <w:start w:val="1"/>
      <w:numFmt w:val="bullet"/>
      <w:lvlText w:val="o"/>
      <w:lvlJc w:val="left"/>
      <w:pPr>
        <w:ind w:left="5760" w:hanging="360"/>
      </w:pPr>
      <w:rPr>
        <w:rFonts w:ascii="Courier New" w:hAnsi="Courier New" w:cs="Courier New" w:hint="default"/>
      </w:rPr>
    </w:lvl>
    <w:lvl w:ilvl="8" w:tplc="DBEEFA6A" w:tentative="1">
      <w:start w:val="1"/>
      <w:numFmt w:val="bullet"/>
      <w:lvlText w:val=""/>
      <w:lvlJc w:val="left"/>
      <w:pPr>
        <w:ind w:left="6480" w:hanging="360"/>
      </w:pPr>
      <w:rPr>
        <w:rFonts w:ascii="Wingdings" w:hAnsi="Wingdings" w:hint="default"/>
      </w:rPr>
    </w:lvl>
  </w:abstractNum>
  <w:abstractNum w:abstractNumId="14" w15:restartNumberingAfterBreak="0">
    <w:nsid w:val="76DA4B91"/>
    <w:multiLevelType w:val="hybridMultilevel"/>
    <w:tmpl w:val="8A7E9E78"/>
    <w:lvl w:ilvl="0" w:tplc="D6F4CE86">
      <w:start w:val="1"/>
      <w:numFmt w:val="bullet"/>
      <w:lvlText w:val=""/>
      <w:lvlJc w:val="left"/>
      <w:pPr>
        <w:ind w:left="720" w:hanging="360"/>
      </w:pPr>
      <w:rPr>
        <w:rFonts w:ascii="Symbol" w:hAnsi="Symbol" w:hint="default"/>
      </w:rPr>
    </w:lvl>
    <w:lvl w:ilvl="1" w:tplc="822C3EB6" w:tentative="1">
      <w:start w:val="1"/>
      <w:numFmt w:val="bullet"/>
      <w:lvlText w:val="o"/>
      <w:lvlJc w:val="left"/>
      <w:pPr>
        <w:ind w:left="1440" w:hanging="360"/>
      </w:pPr>
      <w:rPr>
        <w:rFonts w:ascii="Courier New" w:hAnsi="Courier New" w:cs="Courier New" w:hint="default"/>
      </w:rPr>
    </w:lvl>
    <w:lvl w:ilvl="2" w:tplc="4574C17C" w:tentative="1">
      <w:start w:val="1"/>
      <w:numFmt w:val="bullet"/>
      <w:lvlText w:val=""/>
      <w:lvlJc w:val="left"/>
      <w:pPr>
        <w:ind w:left="2160" w:hanging="360"/>
      </w:pPr>
      <w:rPr>
        <w:rFonts w:ascii="Wingdings" w:hAnsi="Wingdings" w:hint="default"/>
      </w:rPr>
    </w:lvl>
    <w:lvl w:ilvl="3" w:tplc="66DC923E" w:tentative="1">
      <w:start w:val="1"/>
      <w:numFmt w:val="bullet"/>
      <w:lvlText w:val=""/>
      <w:lvlJc w:val="left"/>
      <w:pPr>
        <w:ind w:left="2880" w:hanging="360"/>
      </w:pPr>
      <w:rPr>
        <w:rFonts w:ascii="Symbol" w:hAnsi="Symbol" w:hint="default"/>
      </w:rPr>
    </w:lvl>
    <w:lvl w:ilvl="4" w:tplc="D7BCFD6C" w:tentative="1">
      <w:start w:val="1"/>
      <w:numFmt w:val="bullet"/>
      <w:lvlText w:val="o"/>
      <w:lvlJc w:val="left"/>
      <w:pPr>
        <w:ind w:left="3600" w:hanging="360"/>
      </w:pPr>
      <w:rPr>
        <w:rFonts w:ascii="Courier New" w:hAnsi="Courier New" w:cs="Courier New" w:hint="default"/>
      </w:rPr>
    </w:lvl>
    <w:lvl w:ilvl="5" w:tplc="A740E024" w:tentative="1">
      <w:start w:val="1"/>
      <w:numFmt w:val="bullet"/>
      <w:lvlText w:val=""/>
      <w:lvlJc w:val="left"/>
      <w:pPr>
        <w:ind w:left="4320" w:hanging="360"/>
      </w:pPr>
      <w:rPr>
        <w:rFonts w:ascii="Wingdings" w:hAnsi="Wingdings" w:hint="default"/>
      </w:rPr>
    </w:lvl>
    <w:lvl w:ilvl="6" w:tplc="593487DA" w:tentative="1">
      <w:start w:val="1"/>
      <w:numFmt w:val="bullet"/>
      <w:lvlText w:val=""/>
      <w:lvlJc w:val="left"/>
      <w:pPr>
        <w:ind w:left="5040" w:hanging="360"/>
      </w:pPr>
      <w:rPr>
        <w:rFonts w:ascii="Symbol" w:hAnsi="Symbol" w:hint="default"/>
      </w:rPr>
    </w:lvl>
    <w:lvl w:ilvl="7" w:tplc="26D88870" w:tentative="1">
      <w:start w:val="1"/>
      <w:numFmt w:val="bullet"/>
      <w:lvlText w:val="o"/>
      <w:lvlJc w:val="left"/>
      <w:pPr>
        <w:ind w:left="5760" w:hanging="360"/>
      </w:pPr>
      <w:rPr>
        <w:rFonts w:ascii="Courier New" w:hAnsi="Courier New" w:cs="Courier New" w:hint="default"/>
      </w:rPr>
    </w:lvl>
    <w:lvl w:ilvl="8" w:tplc="C8C02ADC"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8"/>
  </w:num>
  <w:num w:numId="4">
    <w:abstractNumId w:val="10"/>
  </w:num>
  <w:num w:numId="5">
    <w:abstractNumId w:val="6"/>
  </w:num>
  <w:num w:numId="6">
    <w:abstractNumId w:val="7"/>
  </w:num>
  <w:num w:numId="7">
    <w:abstractNumId w:val="5"/>
  </w:num>
  <w:num w:numId="8">
    <w:abstractNumId w:val="9"/>
  </w:num>
  <w:num w:numId="9">
    <w:abstractNumId w:val="1"/>
  </w:num>
  <w:num w:numId="10">
    <w:abstractNumId w:val="11"/>
  </w:num>
  <w:num w:numId="11">
    <w:abstractNumId w:val="0"/>
  </w:num>
  <w:num w:numId="12">
    <w:abstractNumId w:val="13"/>
  </w:num>
  <w:num w:numId="13">
    <w:abstractNumId w:val="2"/>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ED"/>
    <w:rsid w:val="00000F7C"/>
    <w:rsid w:val="00001011"/>
    <w:rsid w:val="00002D1B"/>
    <w:rsid w:val="000040C5"/>
    <w:rsid w:val="0000492F"/>
    <w:rsid w:val="0000597F"/>
    <w:rsid w:val="000067FA"/>
    <w:rsid w:val="00007A96"/>
    <w:rsid w:val="00010AA3"/>
    <w:rsid w:val="00014C03"/>
    <w:rsid w:val="00015F01"/>
    <w:rsid w:val="0001762F"/>
    <w:rsid w:val="000215F8"/>
    <w:rsid w:val="00021948"/>
    <w:rsid w:val="00022BA1"/>
    <w:rsid w:val="000260E7"/>
    <w:rsid w:val="0002649E"/>
    <w:rsid w:val="00026B6B"/>
    <w:rsid w:val="0002791A"/>
    <w:rsid w:val="00027AF8"/>
    <w:rsid w:val="00027D4D"/>
    <w:rsid w:val="00030377"/>
    <w:rsid w:val="00030CA0"/>
    <w:rsid w:val="00032892"/>
    <w:rsid w:val="0003687F"/>
    <w:rsid w:val="000416DB"/>
    <w:rsid w:val="0004636F"/>
    <w:rsid w:val="00046DB1"/>
    <w:rsid w:val="00051B9D"/>
    <w:rsid w:val="00054AF3"/>
    <w:rsid w:val="00057678"/>
    <w:rsid w:val="000577E4"/>
    <w:rsid w:val="00057CFF"/>
    <w:rsid w:val="000602E5"/>
    <w:rsid w:val="00061EEA"/>
    <w:rsid w:val="000630AD"/>
    <w:rsid w:val="00063F0C"/>
    <w:rsid w:val="000647D7"/>
    <w:rsid w:val="00066052"/>
    <w:rsid w:val="000710E1"/>
    <w:rsid w:val="0007121B"/>
    <w:rsid w:val="00072AF5"/>
    <w:rsid w:val="0007540C"/>
    <w:rsid w:val="000768C0"/>
    <w:rsid w:val="000773FE"/>
    <w:rsid w:val="00083082"/>
    <w:rsid w:val="00084EC2"/>
    <w:rsid w:val="00084F12"/>
    <w:rsid w:val="0008695B"/>
    <w:rsid w:val="00091987"/>
    <w:rsid w:val="0009280B"/>
    <w:rsid w:val="00094D91"/>
    <w:rsid w:val="000954E1"/>
    <w:rsid w:val="000A3763"/>
    <w:rsid w:val="000A4D37"/>
    <w:rsid w:val="000B0312"/>
    <w:rsid w:val="000B29A9"/>
    <w:rsid w:val="000B2C58"/>
    <w:rsid w:val="000B319C"/>
    <w:rsid w:val="000B334B"/>
    <w:rsid w:val="000B6C72"/>
    <w:rsid w:val="000C2BD5"/>
    <w:rsid w:val="000C44CB"/>
    <w:rsid w:val="000C4F0F"/>
    <w:rsid w:val="000D160A"/>
    <w:rsid w:val="000D69B7"/>
    <w:rsid w:val="000E02B1"/>
    <w:rsid w:val="000E334B"/>
    <w:rsid w:val="000E4D1E"/>
    <w:rsid w:val="000E704C"/>
    <w:rsid w:val="000E777F"/>
    <w:rsid w:val="000F47DA"/>
    <w:rsid w:val="00100911"/>
    <w:rsid w:val="001065C4"/>
    <w:rsid w:val="00110094"/>
    <w:rsid w:val="001131A7"/>
    <w:rsid w:val="00113DF9"/>
    <w:rsid w:val="00116943"/>
    <w:rsid w:val="001239BD"/>
    <w:rsid w:val="00123AB6"/>
    <w:rsid w:val="001248E8"/>
    <w:rsid w:val="001251D8"/>
    <w:rsid w:val="001307F2"/>
    <w:rsid w:val="00133150"/>
    <w:rsid w:val="0014497F"/>
    <w:rsid w:val="00145106"/>
    <w:rsid w:val="001509BE"/>
    <w:rsid w:val="00151E4D"/>
    <w:rsid w:val="00152610"/>
    <w:rsid w:val="0015385C"/>
    <w:rsid w:val="00154EA5"/>
    <w:rsid w:val="001577A5"/>
    <w:rsid w:val="00157987"/>
    <w:rsid w:val="00163EC6"/>
    <w:rsid w:val="001664B3"/>
    <w:rsid w:val="0017299F"/>
    <w:rsid w:val="001747FE"/>
    <w:rsid w:val="00180B90"/>
    <w:rsid w:val="001A06CD"/>
    <w:rsid w:val="001A0A25"/>
    <w:rsid w:val="001A3466"/>
    <w:rsid w:val="001A589A"/>
    <w:rsid w:val="001A6A08"/>
    <w:rsid w:val="001A7E7E"/>
    <w:rsid w:val="001B269C"/>
    <w:rsid w:val="001B49E1"/>
    <w:rsid w:val="001B4F27"/>
    <w:rsid w:val="001B5B74"/>
    <w:rsid w:val="001B6893"/>
    <w:rsid w:val="001C4A0D"/>
    <w:rsid w:val="001C7C00"/>
    <w:rsid w:val="001D04BA"/>
    <w:rsid w:val="001D56F1"/>
    <w:rsid w:val="001D605E"/>
    <w:rsid w:val="001D6142"/>
    <w:rsid w:val="001D687C"/>
    <w:rsid w:val="001D6D81"/>
    <w:rsid w:val="001E0E91"/>
    <w:rsid w:val="001E344F"/>
    <w:rsid w:val="001E40B2"/>
    <w:rsid w:val="001F2537"/>
    <w:rsid w:val="001F604D"/>
    <w:rsid w:val="002001AC"/>
    <w:rsid w:val="00200B9D"/>
    <w:rsid w:val="00201D8A"/>
    <w:rsid w:val="00207990"/>
    <w:rsid w:val="00215861"/>
    <w:rsid w:val="00220885"/>
    <w:rsid w:val="00221C8F"/>
    <w:rsid w:val="00224640"/>
    <w:rsid w:val="00225110"/>
    <w:rsid w:val="0022608D"/>
    <w:rsid w:val="00226313"/>
    <w:rsid w:val="002263D4"/>
    <w:rsid w:val="00227FA9"/>
    <w:rsid w:val="002304F2"/>
    <w:rsid w:val="00230632"/>
    <w:rsid w:val="00233809"/>
    <w:rsid w:val="00233969"/>
    <w:rsid w:val="002352F3"/>
    <w:rsid w:val="00240908"/>
    <w:rsid w:val="00240FC4"/>
    <w:rsid w:val="00247FA2"/>
    <w:rsid w:val="00251B74"/>
    <w:rsid w:val="002521CA"/>
    <w:rsid w:val="00252D49"/>
    <w:rsid w:val="002608B3"/>
    <w:rsid w:val="0026258A"/>
    <w:rsid w:val="00262953"/>
    <w:rsid w:val="00265804"/>
    <w:rsid w:val="00270382"/>
    <w:rsid w:val="002711C4"/>
    <w:rsid w:val="002742E8"/>
    <w:rsid w:val="00275021"/>
    <w:rsid w:val="002777CB"/>
    <w:rsid w:val="002868AC"/>
    <w:rsid w:val="0029485F"/>
    <w:rsid w:val="0029535D"/>
    <w:rsid w:val="002A1757"/>
    <w:rsid w:val="002A1F5E"/>
    <w:rsid w:val="002A34A7"/>
    <w:rsid w:val="002A4278"/>
    <w:rsid w:val="002B13FC"/>
    <w:rsid w:val="002B7F98"/>
    <w:rsid w:val="002C27D7"/>
    <w:rsid w:val="002C3196"/>
    <w:rsid w:val="002D4657"/>
    <w:rsid w:val="002D4B97"/>
    <w:rsid w:val="002E110A"/>
    <w:rsid w:val="002E30F0"/>
    <w:rsid w:val="002E3FED"/>
    <w:rsid w:val="002E626B"/>
    <w:rsid w:val="002E6724"/>
    <w:rsid w:val="002F51AD"/>
    <w:rsid w:val="003008FD"/>
    <w:rsid w:val="0030161F"/>
    <w:rsid w:val="003022AB"/>
    <w:rsid w:val="0030312F"/>
    <w:rsid w:val="003032D2"/>
    <w:rsid w:val="00303B10"/>
    <w:rsid w:val="00305EDA"/>
    <w:rsid w:val="0030651F"/>
    <w:rsid w:val="003101E6"/>
    <w:rsid w:val="00314453"/>
    <w:rsid w:val="00316D22"/>
    <w:rsid w:val="00324EC8"/>
    <w:rsid w:val="00325791"/>
    <w:rsid w:val="00326DBD"/>
    <w:rsid w:val="00327EF5"/>
    <w:rsid w:val="0033018E"/>
    <w:rsid w:val="00333DB1"/>
    <w:rsid w:val="003405C7"/>
    <w:rsid w:val="003409EC"/>
    <w:rsid w:val="00340AB7"/>
    <w:rsid w:val="00341A72"/>
    <w:rsid w:val="0034381E"/>
    <w:rsid w:val="00345C39"/>
    <w:rsid w:val="00346673"/>
    <w:rsid w:val="00350BD4"/>
    <w:rsid w:val="00350E93"/>
    <w:rsid w:val="003515DC"/>
    <w:rsid w:val="00351EE2"/>
    <w:rsid w:val="00353353"/>
    <w:rsid w:val="00353FD2"/>
    <w:rsid w:val="003547FF"/>
    <w:rsid w:val="00355574"/>
    <w:rsid w:val="003709FF"/>
    <w:rsid w:val="003710BE"/>
    <w:rsid w:val="003723C4"/>
    <w:rsid w:val="003729A3"/>
    <w:rsid w:val="00374714"/>
    <w:rsid w:val="00375E24"/>
    <w:rsid w:val="003765AA"/>
    <w:rsid w:val="00377252"/>
    <w:rsid w:val="00382928"/>
    <w:rsid w:val="00383536"/>
    <w:rsid w:val="0038552E"/>
    <w:rsid w:val="00391302"/>
    <w:rsid w:val="003938A8"/>
    <w:rsid w:val="00393F91"/>
    <w:rsid w:val="0039459D"/>
    <w:rsid w:val="003A1DA2"/>
    <w:rsid w:val="003A6FF9"/>
    <w:rsid w:val="003B0DCE"/>
    <w:rsid w:val="003B5E85"/>
    <w:rsid w:val="003B67B7"/>
    <w:rsid w:val="003B73D2"/>
    <w:rsid w:val="003C3092"/>
    <w:rsid w:val="003C47A9"/>
    <w:rsid w:val="003C498E"/>
    <w:rsid w:val="003C5B46"/>
    <w:rsid w:val="003D1792"/>
    <w:rsid w:val="003D2964"/>
    <w:rsid w:val="003D2A0E"/>
    <w:rsid w:val="003D3F7E"/>
    <w:rsid w:val="003D5B2A"/>
    <w:rsid w:val="003D656E"/>
    <w:rsid w:val="003E05B1"/>
    <w:rsid w:val="003E2458"/>
    <w:rsid w:val="003E5A5C"/>
    <w:rsid w:val="003F2521"/>
    <w:rsid w:val="003F430D"/>
    <w:rsid w:val="003F49E0"/>
    <w:rsid w:val="003F5456"/>
    <w:rsid w:val="003F718E"/>
    <w:rsid w:val="00401F0D"/>
    <w:rsid w:val="004020C7"/>
    <w:rsid w:val="00402543"/>
    <w:rsid w:val="004068B2"/>
    <w:rsid w:val="00413100"/>
    <w:rsid w:val="004139C6"/>
    <w:rsid w:val="00413A9E"/>
    <w:rsid w:val="004156B6"/>
    <w:rsid w:val="00417ED9"/>
    <w:rsid w:val="004343C9"/>
    <w:rsid w:val="00435A16"/>
    <w:rsid w:val="00440D36"/>
    <w:rsid w:val="00442D4A"/>
    <w:rsid w:val="004430FA"/>
    <w:rsid w:val="00443531"/>
    <w:rsid w:val="004475C0"/>
    <w:rsid w:val="00447D2C"/>
    <w:rsid w:val="00450D38"/>
    <w:rsid w:val="00451666"/>
    <w:rsid w:val="00452543"/>
    <w:rsid w:val="00452F83"/>
    <w:rsid w:val="00455AAB"/>
    <w:rsid w:val="004562F1"/>
    <w:rsid w:val="004614CB"/>
    <w:rsid w:val="0046228F"/>
    <w:rsid w:val="0046610A"/>
    <w:rsid w:val="00467373"/>
    <w:rsid w:val="0046798E"/>
    <w:rsid w:val="004708C4"/>
    <w:rsid w:val="00473A26"/>
    <w:rsid w:val="004824CD"/>
    <w:rsid w:val="00484B76"/>
    <w:rsid w:val="00485909"/>
    <w:rsid w:val="004864C8"/>
    <w:rsid w:val="00487651"/>
    <w:rsid w:val="00490026"/>
    <w:rsid w:val="0049394B"/>
    <w:rsid w:val="00493D30"/>
    <w:rsid w:val="00495674"/>
    <w:rsid w:val="0049734A"/>
    <w:rsid w:val="004A20D6"/>
    <w:rsid w:val="004A38EC"/>
    <w:rsid w:val="004A43F5"/>
    <w:rsid w:val="004B367A"/>
    <w:rsid w:val="004B5119"/>
    <w:rsid w:val="004B5D11"/>
    <w:rsid w:val="004C100F"/>
    <w:rsid w:val="004C11B5"/>
    <w:rsid w:val="004C2EA7"/>
    <w:rsid w:val="004C5E57"/>
    <w:rsid w:val="004C7CCC"/>
    <w:rsid w:val="004D01C4"/>
    <w:rsid w:val="004D14EE"/>
    <w:rsid w:val="004D29F5"/>
    <w:rsid w:val="004D4621"/>
    <w:rsid w:val="004D6E68"/>
    <w:rsid w:val="004E0EF0"/>
    <w:rsid w:val="004E0FC3"/>
    <w:rsid w:val="004E39FD"/>
    <w:rsid w:val="004E54B3"/>
    <w:rsid w:val="004F260A"/>
    <w:rsid w:val="004F3A68"/>
    <w:rsid w:val="004F41BA"/>
    <w:rsid w:val="004F6DE7"/>
    <w:rsid w:val="00505E6E"/>
    <w:rsid w:val="005067B2"/>
    <w:rsid w:val="00506DC2"/>
    <w:rsid w:val="00510E7C"/>
    <w:rsid w:val="00514A90"/>
    <w:rsid w:val="005172A6"/>
    <w:rsid w:val="00517987"/>
    <w:rsid w:val="005210DD"/>
    <w:rsid w:val="0052261B"/>
    <w:rsid w:val="00524BAE"/>
    <w:rsid w:val="00526BFD"/>
    <w:rsid w:val="005343B5"/>
    <w:rsid w:val="005438BC"/>
    <w:rsid w:val="00543CBF"/>
    <w:rsid w:val="005443D6"/>
    <w:rsid w:val="005517C8"/>
    <w:rsid w:val="005531A3"/>
    <w:rsid w:val="00554B25"/>
    <w:rsid w:val="005562B6"/>
    <w:rsid w:val="005572E6"/>
    <w:rsid w:val="00557EFF"/>
    <w:rsid w:val="00562840"/>
    <w:rsid w:val="00562C7D"/>
    <w:rsid w:val="00563311"/>
    <w:rsid w:val="005738A0"/>
    <w:rsid w:val="0058022C"/>
    <w:rsid w:val="00580A78"/>
    <w:rsid w:val="00580E12"/>
    <w:rsid w:val="00581B1B"/>
    <w:rsid w:val="00586B4E"/>
    <w:rsid w:val="00592534"/>
    <w:rsid w:val="005979D4"/>
    <w:rsid w:val="005A16A3"/>
    <w:rsid w:val="005A2432"/>
    <w:rsid w:val="005A34EB"/>
    <w:rsid w:val="005A4FD2"/>
    <w:rsid w:val="005B1A73"/>
    <w:rsid w:val="005B2E47"/>
    <w:rsid w:val="005B34DF"/>
    <w:rsid w:val="005B3F51"/>
    <w:rsid w:val="005C7ECE"/>
    <w:rsid w:val="005D02DF"/>
    <w:rsid w:val="005D5033"/>
    <w:rsid w:val="005D5565"/>
    <w:rsid w:val="005D7EFC"/>
    <w:rsid w:val="005E511C"/>
    <w:rsid w:val="005E5B09"/>
    <w:rsid w:val="005E70EA"/>
    <w:rsid w:val="005F0C0F"/>
    <w:rsid w:val="005F3EC1"/>
    <w:rsid w:val="005F4505"/>
    <w:rsid w:val="005F4E53"/>
    <w:rsid w:val="00602C5D"/>
    <w:rsid w:val="00610F6F"/>
    <w:rsid w:val="00611EA8"/>
    <w:rsid w:val="00614690"/>
    <w:rsid w:val="00615616"/>
    <w:rsid w:val="00616976"/>
    <w:rsid w:val="00621326"/>
    <w:rsid w:val="0062412D"/>
    <w:rsid w:val="0062498F"/>
    <w:rsid w:val="00626495"/>
    <w:rsid w:val="00631B1B"/>
    <w:rsid w:val="00635B81"/>
    <w:rsid w:val="00635E35"/>
    <w:rsid w:val="00637050"/>
    <w:rsid w:val="00640440"/>
    <w:rsid w:val="006479C2"/>
    <w:rsid w:val="006504F2"/>
    <w:rsid w:val="00650906"/>
    <w:rsid w:val="00653B4B"/>
    <w:rsid w:val="00654740"/>
    <w:rsid w:val="006622C9"/>
    <w:rsid w:val="0066548F"/>
    <w:rsid w:val="006706F0"/>
    <w:rsid w:val="00671403"/>
    <w:rsid w:val="006714EC"/>
    <w:rsid w:val="0067195F"/>
    <w:rsid w:val="006761E0"/>
    <w:rsid w:val="00681AF2"/>
    <w:rsid w:val="00681FB4"/>
    <w:rsid w:val="00684316"/>
    <w:rsid w:val="006847DB"/>
    <w:rsid w:val="006849CF"/>
    <w:rsid w:val="00687BFA"/>
    <w:rsid w:val="006906E2"/>
    <w:rsid w:val="00690A6D"/>
    <w:rsid w:val="00692F0D"/>
    <w:rsid w:val="006A0DD2"/>
    <w:rsid w:val="006A3CEE"/>
    <w:rsid w:val="006A4C8B"/>
    <w:rsid w:val="006A53F2"/>
    <w:rsid w:val="006B009D"/>
    <w:rsid w:val="006B47D0"/>
    <w:rsid w:val="006B7894"/>
    <w:rsid w:val="006C08BD"/>
    <w:rsid w:val="006C5849"/>
    <w:rsid w:val="006C6720"/>
    <w:rsid w:val="006C67DE"/>
    <w:rsid w:val="006D1E60"/>
    <w:rsid w:val="006D4B52"/>
    <w:rsid w:val="006D6539"/>
    <w:rsid w:val="006D6F1C"/>
    <w:rsid w:val="006E0CB5"/>
    <w:rsid w:val="006E0FEC"/>
    <w:rsid w:val="006E10D0"/>
    <w:rsid w:val="006E1E2D"/>
    <w:rsid w:val="006E3B68"/>
    <w:rsid w:val="006F0E7E"/>
    <w:rsid w:val="006F1C91"/>
    <w:rsid w:val="006F544B"/>
    <w:rsid w:val="006F68DB"/>
    <w:rsid w:val="006F79B2"/>
    <w:rsid w:val="00703135"/>
    <w:rsid w:val="00707277"/>
    <w:rsid w:val="00710876"/>
    <w:rsid w:val="007146A6"/>
    <w:rsid w:val="00714E19"/>
    <w:rsid w:val="00720DC0"/>
    <w:rsid w:val="00720E1D"/>
    <w:rsid w:val="0072144A"/>
    <w:rsid w:val="0072327A"/>
    <w:rsid w:val="00723C39"/>
    <w:rsid w:val="0072443B"/>
    <w:rsid w:val="0072588C"/>
    <w:rsid w:val="00726530"/>
    <w:rsid w:val="007278CF"/>
    <w:rsid w:val="007302A6"/>
    <w:rsid w:val="007311ED"/>
    <w:rsid w:val="00741239"/>
    <w:rsid w:val="0074607A"/>
    <w:rsid w:val="00747B3A"/>
    <w:rsid w:val="007529E1"/>
    <w:rsid w:val="0077083B"/>
    <w:rsid w:val="00773D22"/>
    <w:rsid w:val="00774F89"/>
    <w:rsid w:val="00775753"/>
    <w:rsid w:val="00777602"/>
    <w:rsid w:val="00782B96"/>
    <w:rsid w:val="00783A7D"/>
    <w:rsid w:val="00783E7F"/>
    <w:rsid w:val="00785E2A"/>
    <w:rsid w:val="007873DE"/>
    <w:rsid w:val="00790EA1"/>
    <w:rsid w:val="007923DD"/>
    <w:rsid w:val="00794D8C"/>
    <w:rsid w:val="00794E6D"/>
    <w:rsid w:val="00796966"/>
    <w:rsid w:val="007A389D"/>
    <w:rsid w:val="007A6FF0"/>
    <w:rsid w:val="007A796A"/>
    <w:rsid w:val="007A7AA8"/>
    <w:rsid w:val="007B04B0"/>
    <w:rsid w:val="007B4165"/>
    <w:rsid w:val="007B6C23"/>
    <w:rsid w:val="007C5CF6"/>
    <w:rsid w:val="007D1152"/>
    <w:rsid w:val="007D1311"/>
    <w:rsid w:val="007D4E5D"/>
    <w:rsid w:val="007D5A3F"/>
    <w:rsid w:val="007E19BE"/>
    <w:rsid w:val="007E640F"/>
    <w:rsid w:val="007E6734"/>
    <w:rsid w:val="007F0C9F"/>
    <w:rsid w:val="00801143"/>
    <w:rsid w:val="0080279F"/>
    <w:rsid w:val="00802C0C"/>
    <w:rsid w:val="00803BDD"/>
    <w:rsid w:val="0080749A"/>
    <w:rsid w:val="0081030E"/>
    <w:rsid w:val="00814614"/>
    <w:rsid w:val="00817AA7"/>
    <w:rsid w:val="00822742"/>
    <w:rsid w:val="00822C71"/>
    <w:rsid w:val="0082306A"/>
    <w:rsid w:val="0083145A"/>
    <w:rsid w:val="00831ED4"/>
    <w:rsid w:val="00850F88"/>
    <w:rsid w:val="008525CA"/>
    <w:rsid w:val="00853EF7"/>
    <w:rsid w:val="0085676F"/>
    <w:rsid w:val="008606AB"/>
    <w:rsid w:val="008606BE"/>
    <w:rsid w:val="00865712"/>
    <w:rsid w:val="00870537"/>
    <w:rsid w:val="008740B5"/>
    <w:rsid w:val="0088633F"/>
    <w:rsid w:val="00891CCE"/>
    <w:rsid w:val="00892D60"/>
    <w:rsid w:val="0089718F"/>
    <w:rsid w:val="008A037B"/>
    <w:rsid w:val="008A0D41"/>
    <w:rsid w:val="008A230C"/>
    <w:rsid w:val="008A7364"/>
    <w:rsid w:val="008A7DC1"/>
    <w:rsid w:val="008B07DF"/>
    <w:rsid w:val="008B084A"/>
    <w:rsid w:val="008B1348"/>
    <w:rsid w:val="008B53B8"/>
    <w:rsid w:val="008C1E51"/>
    <w:rsid w:val="008C5F38"/>
    <w:rsid w:val="008C653A"/>
    <w:rsid w:val="008C7484"/>
    <w:rsid w:val="008C7A9F"/>
    <w:rsid w:val="008D187A"/>
    <w:rsid w:val="008D24CA"/>
    <w:rsid w:val="008D25F7"/>
    <w:rsid w:val="008D500F"/>
    <w:rsid w:val="008D550F"/>
    <w:rsid w:val="008E3A82"/>
    <w:rsid w:val="008E5FD1"/>
    <w:rsid w:val="008E7547"/>
    <w:rsid w:val="008F1269"/>
    <w:rsid w:val="008F1B7F"/>
    <w:rsid w:val="008F4289"/>
    <w:rsid w:val="008F4E6B"/>
    <w:rsid w:val="009015AF"/>
    <w:rsid w:val="009025FA"/>
    <w:rsid w:val="00902D17"/>
    <w:rsid w:val="009107C3"/>
    <w:rsid w:val="00914851"/>
    <w:rsid w:val="00914F47"/>
    <w:rsid w:val="00917DDD"/>
    <w:rsid w:val="00920873"/>
    <w:rsid w:val="00925521"/>
    <w:rsid w:val="00925DFE"/>
    <w:rsid w:val="00931D5E"/>
    <w:rsid w:val="009368CC"/>
    <w:rsid w:val="0094115E"/>
    <w:rsid w:val="0094332A"/>
    <w:rsid w:val="00943598"/>
    <w:rsid w:val="009455AB"/>
    <w:rsid w:val="00950B0F"/>
    <w:rsid w:val="00950D6A"/>
    <w:rsid w:val="00951740"/>
    <w:rsid w:val="00951F9B"/>
    <w:rsid w:val="00952CE8"/>
    <w:rsid w:val="0095448F"/>
    <w:rsid w:val="00954F53"/>
    <w:rsid w:val="009554C6"/>
    <w:rsid w:val="00956F78"/>
    <w:rsid w:val="0096330B"/>
    <w:rsid w:val="00970161"/>
    <w:rsid w:val="00970F1C"/>
    <w:rsid w:val="00973EFA"/>
    <w:rsid w:val="009845A9"/>
    <w:rsid w:val="00985FC3"/>
    <w:rsid w:val="0098733A"/>
    <w:rsid w:val="0098777F"/>
    <w:rsid w:val="00994A49"/>
    <w:rsid w:val="00995A62"/>
    <w:rsid w:val="009978A9"/>
    <w:rsid w:val="009A2ECB"/>
    <w:rsid w:val="009A5132"/>
    <w:rsid w:val="009A5E7C"/>
    <w:rsid w:val="009A7353"/>
    <w:rsid w:val="009B084B"/>
    <w:rsid w:val="009B19D0"/>
    <w:rsid w:val="009B3DE0"/>
    <w:rsid w:val="009C1A85"/>
    <w:rsid w:val="009C213F"/>
    <w:rsid w:val="009C4B6E"/>
    <w:rsid w:val="009C651F"/>
    <w:rsid w:val="009D2BD3"/>
    <w:rsid w:val="009D5A41"/>
    <w:rsid w:val="009D5F81"/>
    <w:rsid w:val="009D6C51"/>
    <w:rsid w:val="009E14C9"/>
    <w:rsid w:val="009E1E1C"/>
    <w:rsid w:val="009E3705"/>
    <w:rsid w:val="009E383F"/>
    <w:rsid w:val="009F006C"/>
    <w:rsid w:val="009F27D7"/>
    <w:rsid w:val="009F6597"/>
    <w:rsid w:val="00A023B9"/>
    <w:rsid w:val="00A05015"/>
    <w:rsid w:val="00A0684D"/>
    <w:rsid w:val="00A06AA1"/>
    <w:rsid w:val="00A06E32"/>
    <w:rsid w:val="00A154AB"/>
    <w:rsid w:val="00A23CFF"/>
    <w:rsid w:val="00A3089A"/>
    <w:rsid w:val="00A32145"/>
    <w:rsid w:val="00A32524"/>
    <w:rsid w:val="00A32A84"/>
    <w:rsid w:val="00A33DF4"/>
    <w:rsid w:val="00A34633"/>
    <w:rsid w:val="00A369B7"/>
    <w:rsid w:val="00A36DB8"/>
    <w:rsid w:val="00A3760A"/>
    <w:rsid w:val="00A37E96"/>
    <w:rsid w:val="00A40808"/>
    <w:rsid w:val="00A414C2"/>
    <w:rsid w:val="00A4302B"/>
    <w:rsid w:val="00A452E7"/>
    <w:rsid w:val="00A501AE"/>
    <w:rsid w:val="00A50346"/>
    <w:rsid w:val="00A52246"/>
    <w:rsid w:val="00A55EE7"/>
    <w:rsid w:val="00A61877"/>
    <w:rsid w:val="00A65824"/>
    <w:rsid w:val="00A72801"/>
    <w:rsid w:val="00A76FB1"/>
    <w:rsid w:val="00A7717F"/>
    <w:rsid w:val="00A777EF"/>
    <w:rsid w:val="00A82224"/>
    <w:rsid w:val="00A83CA4"/>
    <w:rsid w:val="00A8556B"/>
    <w:rsid w:val="00A91398"/>
    <w:rsid w:val="00A921B6"/>
    <w:rsid w:val="00A92584"/>
    <w:rsid w:val="00A95721"/>
    <w:rsid w:val="00AA1280"/>
    <w:rsid w:val="00AA2EAD"/>
    <w:rsid w:val="00AA769C"/>
    <w:rsid w:val="00AB3AB1"/>
    <w:rsid w:val="00AB45CE"/>
    <w:rsid w:val="00AB5607"/>
    <w:rsid w:val="00AB60FA"/>
    <w:rsid w:val="00AB6F5F"/>
    <w:rsid w:val="00AC005A"/>
    <w:rsid w:val="00AC13E6"/>
    <w:rsid w:val="00AC2234"/>
    <w:rsid w:val="00AC7DF9"/>
    <w:rsid w:val="00AD010B"/>
    <w:rsid w:val="00AD1D3F"/>
    <w:rsid w:val="00AD2FD5"/>
    <w:rsid w:val="00AE035D"/>
    <w:rsid w:val="00AE0D28"/>
    <w:rsid w:val="00AE2D8A"/>
    <w:rsid w:val="00AE2E76"/>
    <w:rsid w:val="00AF2CE3"/>
    <w:rsid w:val="00AF4213"/>
    <w:rsid w:val="00B0425B"/>
    <w:rsid w:val="00B108ED"/>
    <w:rsid w:val="00B11376"/>
    <w:rsid w:val="00B129D4"/>
    <w:rsid w:val="00B17674"/>
    <w:rsid w:val="00B2036E"/>
    <w:rsid w:val="00B20D26"/>
    <w:rsid w:val="00B2485D"/>
    <w:rsid w:val="00B26DBD"/>
    <w:rsid w:val="00B27D82"/>
    <w:rsid w:val="00B30030"/>
    <w:rsid w:val="00B3279F"/>
    <w:rsid w:val="00B345E1"/>
    <w:rsid w:val="00B354A6"/>
    <w:rsid w:val="00B40906"/>
    <w:rsid w:val="00B41C42"/>
    <w:rsid w:val="00B4286F"/>
    <w:rsid w:val="00B5279B"/>
    <w:rsid w:val="00B543F8"/>
    <w:rsid w:val="00B5584F"/>
    <w:rsid w:val="00B57A77"/>
    <w:rsid w:val="00B606A7"/>
    <w:rsid w:val="00B60EB0"/>
    <w:rsid w:val="00B633D4"/>
    <w:rsid w:val="00B67766"/>
    <w:rsid w:val="00B70271"/>
    <w:rsid w:val="00B713EB"/>
    <w:rsid w:val="00B71E3C"/>
    <w:rsid w:val="00B726D8"/>
    <w:rsid w:val="00B738ED"/>
    <w:rsid w:val="00B745E5"/>
    <w:rsid w:val="00B74C70"/>
    <w:rsid w:val="00B7569E"/>
    <w:rsid w:val="00B77524"/>
    <w:rsid w:val="00B81AAE"/>
    <w:rsid w:val="00B90035"/>
    <w:rsid w:val="00B9660E"/>
    <w:rsid w:val="00B97349"/>
    <w:rsid w:val="00BA15AE"/>
    <w:rsid w:val="00BA4BE2"/>
    <w:rsid w:val="00BA75B2"/>
    <w:rsid w:val="00BB1098"/>
    <w:rsid w:val="00BB234E"/>
    <w:rsid w:val="00BB435D"/>
    <w:rsid w:val="00BB76A1"/>
    <w:rsid w:val="00BB7A0A"/>
    <w:rsid w:val="00BB7F70"/>
    <w:rsid w:val="00BC1AB0"/>
    <w:rsid w:val="00BC1FCF"/>
    <w:rsid w:val="00BC6D02"/>
    <w:rsid w:val="00BD3DAC"/>
    <w:rsid w:val="00BD72A2"/>
    <w:rsid w:val="00BE39FD"/>
    <w:rsid w:val="00BE3F17"/>
    <w:rsid w:val="00BF20DC"/>
    <w:rsid w:val="00BF2213"/>
    <w:rsid w:val="00BF2418"/>
    <w:rsid w:val="00BF7269"/>
    <w:rsid w:val="00C02A21"/>
    <w:rsid w:val="00C03D19"/>
    <w:rsid w:val="00C04AB9"/>
    <w:rsid w:val="00C04F76"/>
    <w:rsid w:val="00C06D7F"/>
    <w:rsid w:val="00C12324"/>
    <w:rsid w:val="00C12745"/>
    <w:rsid w:val="00C13772"/>
    <w:rsid w:val="00C16233"/>
    <w:rsid w:val="00C212D8"/>
    <w:rsid w:val="00C23E73"/>
    <w:rsid w:val="00C2561A"/>
    <w:rsid w:val="00C25EC6"/>
    <w:rsid w:val="00C26252"/>
    <w:rsid w:val="00C31B26"/>
    <w:rsid w:val="00C33174"/>
    <w:rsid w:val="00C34688"/>
    <w:rsid w:val="00C411BC"/>
    <w:rsid w:val="00C45AB6"/>
    <w:rsid w:val="00C51291"/>
    <w:rsid w:val="00C54567"/>
    <w:rsid w:val="00C54D47"/>
    <w:rsid w:val="00C5543E"/>
    <w:rsid w:val="00C56BF2"/>
    <w:rsid w:val="00C57BC3"/>
    <w:rsid w:val="00C6208F"/>
    <w:rsid w:val="00C6704C"/>
    <w:rsid w:val="00C7668A"/>
    <w:rsid w:val="00C77069"/>
    <w:rsid w:val="00C832E4"/>
    <w:rsid w:val="00C875F5"/>
    <w:rsid w:val="00C90BF6"/>
    <w:rsid w:val="00C92706"/>
    <w:rsid w:val="00C93D7B"/>
    <w:rsid w:val="00C9563D"/>
    <w:rsid w:val="00C96E5D"/>
    <w:rsid w:val="00CA20B6"/>
    <w:rsid w:val="00CA4D80"/>
    <w:rsid w:val="00CA5E97"/>
    <w:rsid w:val="00CA70C2"/>
    <w:rsid w:val="00CB2A25"/>
    <w:rsid w:val="00CB466E"/>
    <w:rsid w:val="00CB4E6F"/>
    <w:rsid w:val="00CB5100"/>
    <w:rsid w:val="00CB5ADC"/>
    <w:rsid w:val="00CB796E"/>
    <w:rsid w:val="00CB7C95"/>
    <w:rsid w:val="00CC028A"/>
    <w:rsid w:val="00CC0EDB"/>
    <w:rsid w:val="00CC5538"/>
    <w:rsid w:val="00CD01D6"/>
    <w:rsid w:val="00CD1154"/>
    <w:rsid w:val="00CD27E4"/>
    <w:rsid w:val="00CD6065"/>
    <w:rsid w:val="00CD6E24"/>
    <w:rsid w:val="00CD7295"/>
    <w:rsid w:val="00CE33EE"/>
    <w:rsid w:val="00CE6833"/>
    <w:rsid w:val="00CF0822"/>
    <w:rsid w:val="00CF79B1"/>
    <w:rsid w:val="00D0208A"/>
    <w:rsid w:val="00D040FE"/>
    <w:rsid w:val="00D042A7"/>
    <w:rsid w:val="00D05845"/>
    <w:rsid w:val="00D05B00"/>
    <w:rsid w:val="00D107F6"/>
    <w:rsid w:val="00D108D3"/>
    <w:rsid w:val="00D17326"/>
    <w:rsid w:val="00D2173B"/>
    <w:rsid w:val="00D24E5E"/>
    <w:rsid w:val="00D25F70"/>
    <w:rsid w:val="00D27517"/>
    <w:rsid w:val="00D27F37"/>
    <w:rsid w:val="00D325F3"/>
    <w:rsid w:val="00D3332D"/>
    <w:rsid w:val="00D359E1"/>
    <w:rsid w:val="00D414E2"/>
    <w:rsid w:val="00D434D2"/>
    <w:rsid w:val="00D44A33"/>
    <w:rsid w:val="00D44C52"/>
    <w:rsid w:val="00D44F40"/>
    <w:rsid w:val="00D525CD"/>
    <w:rsid w:val="00D54778"/>
    <w:rsid w:val="00D55597"/>
    <w:rsid w:val="00D61789"/>
    <w:rsid w:val="00D6290D"/>
    <w:rsid w:val="00D6410D"/>
    <w:rsid w:val="00D67274"/>
    <w:rsid w:val="00D7057D"/>
    <w:rsid w:val="00D70C6D"/>
    <w:rsid w:val="00D71852"/>
    <w:rsid w:val="00D72524"/>
    <w:rsid w:val="00D73A40"/>
    <w:rsid w:val="00D75EA6"/>
    <w:rsid w:val="00D77F03"/>
    <w:rsid w:val="00D8227D"/>
    <w:rsid w:val="00D84947"/>
    <w:rsid w:val="00D86C41"/>
    <w:rsid w:val="00D86C54"/>
    <w:rsid w:val="00D87F7D"/>
    <w:rsid w:val="00D93E8C"/>
    <w:rsid w:val="00D93FA7"/>
    <w:rsid w:val="00D9405A"/>
    <w:rsid w:val="00DA49BA"/>
    <w:rsid w:val="00DA7190"/>
    <w:rsid w:val="00DA7254"/>
    <w:rsid w:val="00DB3DA5"/>
    <w:rsid w:val="00DB4AE1"/>
    <w:rsid w:val="00DB5A35"/>
    <w:rsid w:val="00DB7CD3"/>
    <w:rsid w:val="00DC075D"/>
    <w:rsid w:val="00DC1E9F"/>
    <w:rsid w:val="00DC3AA7"/>
    <w:rsid w:val="00DC3BB4"/>
    <w:rsid w:val="00DC6755"/>
    <w:rsid w:val="00DC688B"/>
    <w:rsid w:val="00DD2237"/>
    <w:rsid w:val="00DD734B"/>
    <w:rsid w:val="00DE2209"/>
    <w:rsid w:val="00DE43E6"/>
    <w:rsid w:val="00DE64B2"/>
    <w:rsid w:val="00DE6CF4"/>
    <w:rsid w:val="00DE73DC"/>
    <w:rsid w:val="00DF1683"/>
    <w:rsid w:val="00DF2D52"/>
    <w:rsid w:val="00DF3F3C"/>
    <w:rsid w:val="00DF5ACD"/>
    <w:rsid w:val="00DF799F"/>
    <w:rsid w:val="00E0569E"/>
    <w:rsid w:val="00E06ED2"/>
    <w:rsid w:val="00E07405"/>
    <w:rsid w:val="00E126EC"/>
    <w:rsid w:val="00E1369C"/>
    <w:rsid w:val="00E1398A"/>
    <w:rsid w:val="00E20E57"/>
    <w:rsid w:val="00E21364"/>
    <w:rsid w:val="00E2143E"/>
    <w:rsid w:val="00E239EA"/>
    <w:rsid w:val="00E24F2A"/>
    <w:rsid w:val="00E25ADD"/>
    <w:rsid w:val="00E32ABC"/>
    <w:rsid w:val="00E33E06"/>
    <w:rsid w:val="00E36E43"/>
    <w:rsid w:val="00E37DD9"/>
    <w:rsid w:val="00E37FA7"/>
    <w:rsid w:val="00E42280"/>
    <w:rsid w:val="00E463CB"/>
    <w:rsid w:val="00E517FC"/>
    <w:rsid w:val="00E53F46"/>
    <w:rsid w:val="00E55244"/>
    <w:rsid w:val="00E710AD"/>
    <w:rsid w:val="00E71580"/>
    <w:rsid w:val="00E71B19"/>
    <w:rsid w:val="00E7336C"/>
    <w:rsid w:val="00E73C51"/>
    <w:rsid w:val="00E741E2"/>
    <w:rsid w:val="00E764CD"/>
    <w:rsid w:val="00E77852"/>
    <w:rsid w:val="00E779E9"/>
    <w:rsid w:val="00E77A92"/>
    <w:rsid w:val="00E806E6"/>
    <w:rsid w:val="00E813D9"/>
    <w:rsid w:val="00E81B4B"/>
    <w:rsid w:val="00E855FC"/>
    <w:rsid w:val="00E8701E"/>
    <w:rsid w:val="00E95094"/>
    <w:rsid w:val="00E97625"/>
    <w:rsid w:val="00EA0CBC"/>
    <w:rsid w:val="00EA20EE"/>
    <w:rsid w:val="00EA62BF"/>
    <w:rsid w:val="00EB2057"/>
    <w:rsid w:val="00EB424C"/>
    <w:rsid w:val="00EB4F3A"/>
    <w:rsid w:val="00EB6826"/>
    <w:rsid w:val="00EC1A60"/>
    <w:rsid w:val="00EC27C4"/>
    <w:rsid w:val="00EC3B7B"/>
    <w:rsid w:val="00EC7EB3"/>
    <w:rsid w:val="00ED2073"/>
    <w:rsid w:val="00ED7F81"/>
    <w:rsid w:val="00EE1039"/>
    <w:rsid w:val="00EE13D9"/>
    <w:rsid w:val="00EE316B"/>
    <w:rsid w:val="00EE7EB8"/>
    <w:rsid w:val="00EE7F56"/>
    <w:rsid w:val="00EF1079"/>
    <w:rsid w:val="00EF4FA9"/>
    <w:rsid w:val="00EF6115"/>
    <w:rsid w:val="00EF624A"/>
    <w:rsid w:val="00EF685A"/>
    <w:rsid w:val="00EF68EE"/>
    <w:rsid w:val="00F005BB"/>
    <w:rsid w:val="00F026F3"/>
    <w:rsid w:val="00F02915"/>
    <w:rsid w:val="00F03B0E"/>
    <w:rsid w:val="00F03E09"/>
    <w:rsid w:val="00F04116"/>
    <w:rsid w:val="00F04CC8"/>
    <w:rsid w:val="00F04CF7"/>
    <w:rsid w:val="00F04D1B"/>
    <w:rsid w:val="00F10B8F"/>
    <w:rsid w:val="00F1547C"/>
    <w:rsid w:val="00F1734A"/>
    <w:rsid w:val="00F2152E"/>
    <w:rsid w:val="00F26322"/>
    <w:rsid w:val="00F26E47"/>
    <w:rsid w:val="00F27CA5"/>
    <w:rsid w:val="00F3269E"/>
    <w:rsid w:val="00F43801"/>
    <w:rsid w:val="00F45333"/>
    <w:rsid w:val="00F453EA"/>
    <w:rsid w:val="00F461CD"/>
    <w:rsid w:val="00F50896"/>
    <w:rsid w:val="00F57011"/>
    <w:rsid w:val="00F62661"/>
    <w:rsid w:val="00F64ECB"/>
    <w:rsid w:val="00F65250"/>
    <w:rsid w:val="00F654CA"/>
    <w:rsid w:val="00F675DB"/>
    <w:rsid w:val="00F7057F"/>
    <w:rsid w:val="00F812E3"/>
    <w:rsid w:val="00F82680"/>
    <w:rsid w:val="00F83627"/>
    <w:rsid w:val="00F8442E"/>
    <w:rsid w:val="00F844AD"/>
    <w:rsid w:val="00F848C6"/>
    <w:rsid w:val="00F84F61"/>
    <w:rsid w:val="00F85B2B"/>
    <w:rsid w:val="00F86E75"/>
    <w:rsid w:val="00F90636"/>
    <w:rsid w:val="00F906F2"/>
    <w:rsid w:val="00F92DF6"/>
    <w:rsid w:val="00F97012"/>
    <w:rsid w:val="00FA0543"/>
    <w:rsid w:val="00FA2A95"/>
    <w:rsid w:val="00FA7FDC"/>
    <w:rsid w:val="00FB22FA"/>
    <w:rsid w:val="00FB2BD8"/>
    <w:rsid w:val="00FB582D"/>
    <w:rsid w:val="00FC0954"/>
    <w:rsid w:val="00FC12E7"/>
    <w:rsid w:val="00FC203F"/>
    <w:rsid w:val="00FC57D3"/>
    <w:rsid w:val="00FC6059"/>
    <w:rsid w:val="00FD48D3"/>
    <w:rsid w:val="00FE0281"/>
    <w:rsid w:val="00FE2EF3"/>
    <w:rsid w:val="00FE312F"/>
    <w:rsid w:val="00FE3B14"/>
    <w:rsid w:val="00FE3F07"/>
    <w:rsid w:val="00FE3F46"/>
    <w:rsid w:val="00FE63A3"/>
    <w:rsid w:val="00FE6F6E"/>
    <w:rsid w:val="00FF070E"/>
    <w:rsid w:val="00FF211F"/>
    <w:rsid w:val="00FF2819"/>
    <w:rsid w:val="00FF4BBB"/>
    <w:rsid w:val="00FF54C6"/>
    <w:rsid w:val="00FF637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decimalSymbol w:val="."/>
  <w:listSeparator w:val=","/>
  <w14:docId w14:val="3172E0A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B20D26"/>
    <w:rPr>
      <w:color w:val="C6281D" w:themeColor="hyperlink"/>
      <w:u w:val="single"/>
    </w:rPr>
  </w:style>
  <w:style w:type="character" w:customStyle="1" w:styleId="UnresolvedMention1">
    <w:name w:val="Unresolved Mention1"/>
    <w:basedOn w:val="DefaultParagraphFont"/>
    <w:uiPriority w:val="99"/>
    <w:semiHidden/>
    <w:unhideWhenUsed/>
    <w:rsid w:val="00B20D26"/>
    <w:rPr>
      <w:color w:val="605E5C"/>
      <w:shd w:val="clear" w:color="auto" w:fill="E1DFDD"/>
    </w:rPr>
  </w:style>
  <w:style w:type="paragraph" w:styleId="Bibliography">
    <w:name w:val="Bibliography"/>
    <w:basedOn w:val="Normal"/>
    <w:next w:val="Normal"/>
    <w:uiPriority w:val="37"/>
    <w:unhideWhenUsed/>
    <w:rsid w:val="00201D8A"/>
    <w:pPr>
      <w:spacing w:after="240"/>
    </w:pPr>
  </w:style>
  <w:style w:type="paragraph" w:styleId="TOCHeading">
    <w:name w:val="TOC Heading"/>
    <w:basedOn w:val="Heading1"/>
    <w:next w:val="Normal"/>
    <w:uiPriority w:val="39"/>
    <w:unhideWhenUsed/>
    <w:qFormat/>
    <w:rsid w:val="00A501AE"/>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CB7C95"/>
    <w:pPr>
      <w:tabs>
        <w:tab w:val="right" w:leader="dot" w:pos="9394"/>
      </w:tabs>
      <w:spacing w:before="120" w:after="0"/>
      <w:jc w:val="center"/>
    </w:pPr>
    <w:rPr>
      <w:b/>
      <w:bCs/>
      <w:i/>
      <w:iCs/>
      <w:noProof/>
      <w:color w:val="FF0000"/>
      <w:sz w:val="24"/>
      <w:szCs w:val="24"/>
      <w:lang w:val="en-IE" w:eastAsia="en-GB"/>
    </w:rPr>
  </w:style>
  <w:style w:type="paragraph" w:styleId="TOC2">
    <w:name w:val="toc 2"/>
    <w:basedOn w:val="Normal"/>
    <w:next w:val="Normal"/>
    <w:autoRedefine/>
    <w:uiPriority w:val="39"/>
    <w:unhideWhenUsed/>
    <w:rsid w:val="00A501AE"/>
    <w:pPr>
      <w:spacing w:before="120" w:after="0"/>
      <w:ind w:left="260"/>
    </w:pPr>
    <w:rPr>
      <w:rFonts w:cstheme="minorHAnsi"/>
      <w:b/>
      <w:bCs/>
      <w:sz w:val="22"/>
      <w:szCs w:val="22"/>
    </w:rPr>
  </w:style>
  <w:style w:type="paragraph" w:styleId="TOC3">
    <w:name w:val="toc 3"/>
    <w:basedOn w:val="Normal"/>
    <w:next w:val="Normal"/>
    <w:autoRedefine/>
    <w:uiPriority w:val="39"/>
    <w:semiHidden/>
    <w:unhideWhenUsed/>
    <w:rsid w:val="00A501AE"/>
    <w:pPr>
      <w:spacing w:after="0"/>
      <w:ind w:left="520"/>
    </w:pPr>
    <w:rPr>
      <w:rFonts w:cstheme="minorHAnsi"/>
      <w:sz w:val="20"/>
      <w:szCs w:val="20"/>
    </w:rPr>
  </w:style>
  <w:style w:type="paragraph" w:styleId="TOC4">
    <w:name w:val="toc 4"/>
    <w:basedOn w:val="Normal"/>
    <w:next w:val="Normal"/>
    <w:autoRedefine/>
    <w:uiPriority w:val="39"/>
    <w:semiHidden/>
    <w:unhideWhenUsed/>
    <w:rsid w:val="00A501AE"/>
    <w:pPr>
      <w:spacing w:after="0"/>
      <w:ind w:left="780"/>
    </w:pPr>
    <w:rPr>
      <w:rFonts w:cstheme="minorHAnsi"/>
      <w:sz w:val="20"/>
      <w:szCs w:val="20"/>
    </w:rPr>
  </w:style>
  <w:style w:type="paragraph" w:styleId="TOC5">
    <w:name w:val="toc 5"/>
    <w:basedOn w:val="Normal"/>
    <w:next w:val="Normal"/>
    <w:autoRedefine/>
    <w:uiPriority w:val="39"/>
    <w:semiHidden/>
    <w:unhideWhenUsed/>
    <w:rsid w:val="00A501AE"/>
    <w:pPr>
      <w:spacing w:after="0"/>
      <w:ind w:left="1040"/>
    </w:pPr>
    <w:rPr>
      <w:rFonts w:cstheme="minorHAnsi"/>
      <w:sz w:val="20"/>
      <w:szCs w:val="20"/>
    </w:rPr>
  </w:style>
  <w:style w:type="paragraph" w:styleId="TOC6">
    <w:name w:val="toc 6"/>
    <w:basedOn w:val="Normal"/>
    <w:next w:val="Normal"/>
    <w:autoRedefine/>
    <w:uiPriority w:val="39"/>
    <w:semiHidden/>
    <w:unhideWhenUsed/>
    <w:rsid w:val="00A501AE"/>
    <w:pPr>
      <w:spacing w:after="0"/>
      <w:ind w:left="1300"/>
    </w:pPr>
    <w:rPr>
      <w:rFonts w:cstheme="minorHAnsi"/>
      <w:sz w:val="20"/>
      <w:szCs w:val="20"/>
    </w:rPr>
  </w:style>
  <w:style w:type="paragraph" w:styleId="TOC7">
    <w:name w:val="toc 7"/>
    <w:basedOn w:val="Normal"/>
    <w:next w:val="Normal"/>
    <w:autoRedefine/>
    <w:uiPriority w:val="39"/>
    <w:semiHidden/>
    <w:unhideWhenUsed/>
    <w:rsid w:val="00A501AE"/>
    <w:pPr>
      <w:spacing w:after="0"/>
      <w:ind w:left="1560"/>
    </w:pPr>
    <w:rPr>
      <w:rFonts w:cstheme="minorHAnsi"/>
      <w:sz w:val="20"/>
      <w:szCs w:val="20"/>
    </w:rPr>
  </w:style>
  <w:style w:type="paragraph" w:styleId="TOC8">
    <w:name w:val="toc 8"/>
    <w:basedOn w:val="Normal"/>
    <w:next w:val="Normal"/>
    <w:autoRedefine/>
    <w:uiPriority w:val="39"/>
    <w:semiHidden/>
    <w:unhideWhenUsed/>
    <w:rsid w:val="00A501AE"/>
    <w:pPr>
      <w:spacing w:after="0"/>
      <w:ind w:left="1820"/>
    </w:pPr>
    <w:rPr>
      <w:rFonts w:cstheme="minorHAnsi"/>
      <w:sz w:val="20"/>
      <w:szCs w:val="20"/>
    </w:rPr>
  </w:style>
  <w:style w:type="paragraph" w:styleId="TOC9">
    <w:name w:val="toc 9"/>
    <w:basedOn w:val="Normal"/>
    <w:next w:val="Normal"/>
    <w:autoRedefine/>
    <w:uiPriority w:val="39"/>
    <w:semiHidden/>
    <w:unhideWhenUsed/>
    <w:rsid w:val="00A501AE"/>
    <w:pPr>
      <w:spacing w:after="0"/>
      <w:ind w:left="2080"/>
    </w:pPr>
    <w:rPr>
      <w:rFonts w:cstheme="minorHAnsi"/>
      <w:sz w:val="20"/>
      <w:szCs w:val="20"/>
    </w:rPr>
  </w:style>
  <w:style w:type="table" w:styleId="PlainTable4">
    <w:name w:val="Plain Table 4"/>
    <w:basedOn w:val="TableNormal"/>
    <w:uiPriority w:val="44"/>
    <w:rsid w:val="008F4E6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CB2A25"/>
    <w:rPr>
      <w:color w:val="605E5C"/>
      <w:shd w:val="clear" w:color="auto" w:fill="E1DFDD"/>
    </w:rPr>
  </w:style>
  <w:style w:type="character" w:styleId="FollowedHyperlink">
    <w:name w:val="FollowedHyperlink"/>
    <w:basedOn w:val="DefaultParagraphFont"/>
    <w:uiPriority w:val="99"/>
    <w:semiHidden/>
    <w:unhideWhenUsed/>
    <w:rsid w:val="00CB2A25"/>
    <w:rPr>
      <w:color w:val="C6281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18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srikanthshileshpasam/Networking-and-System-Administr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FAF85695-75FC-A643-99A2-8B58EA84F50C%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9C739EFFABB644BDFE61C28E762879"/>
        <w:category>
          <w:name w:val="General"/>
          <w:gallery w:val="placeholder"/>
        </w:category>
        <w:types>
          <w:type w:val="bbPlcHdr"/>
        </w:types>
        <w:behaviors>
          <w:behavior w:val="content"/>
        </w:behaviors>
        <w:guid w:val="{2389FD34-ABCA-CB4F-A905-B075BD8864F8}"/>
      </w:docPartPr>
      <w:docPartBody>
        <w:p w:rsidR="00D77604" w:rsidRDefault="00D77604">
          <w:pPr>
            <w:pStyle w:val="4B9C739EFFABB644BDFE61C28E762879"/>
          </w:pPr>
          <w:r w:rsidRPr="000040C5">
            <w:t>Student:</w:t>
          </w:r>
        </w:p>
      </w:docPartBody>
    </w:docPart>
    <w:docPart>
      <w:docPartPr>
        <w:name w:val="4F9A8709622A9E41B6A9D87F14A23A19"/>
        <w:category>
          <w:name w:val="General"/>
          <w:gallery w:val="placeholder"/>
        </w:category>
        <w:types>
          <w:type w:val="bbPlcHdr"/>
        </w:types>
        <w:behaviors>
          <w:behavior w:val="content"/>
        </w:behaviors>
        <w:guid w:val="{AF443DD6-C0FC-E744-BB0E-5A5A33EF1573}"/>
      </w:docPartPr>
      <w:docPartBody>
        <w:p w:rsidR="00D77604" w:rsidRDefault="00D77604">
          <w:pPr>
            <w:pStyle w:val="4F9A8709622A9E41B6A9D87F14A23A19"/>
          </w:pPr>
          <w:r w:rsidRPr="000040C5">
            <w:t>Teacher:</w:t>
          </w:r>
        </w:p>
      </w:docPartBody>
    </w:docPart>
    <w:docPart>
      <w:docPartPr>
        <w:name w:val="7EE57DFB01DEB94AB99918CC1911F7AC"/>
        <w:category>
          <w:name w:val="General"/>
          <w:gallery w:val="placeholder"/>
        </w:category>
        <w:types>
          <w:type w:val="bbPlcHdr"/>
        </w:types>
        <w:behaviors>
          <w:behavior w:val="content"/>
        </w:behaviors>
        <w:guid w:val="{7524E88F-7780-6A44-8689-5C2C7F4FB1B0}"/>
      </w:docPartPr>
      <w:docPartBody>
        <w:p w:rsidR="00D77604" w:rsidRDefault="00D77604">
          <w:pPr>
            <w:pStyle w:val="7EE57DFB01DEB94AB99918CC1911F7AC"/>
          </w:pPr>
          <w:r w:rsidRPr="000040C5">
            <w:t>Course:</w:t>
          </w:r>
        </w:p>
      </w:docPartBody>
    </w:docPart>
    <w:docPart>
      <w:docPartPr>
        <w:name w:val="EDFC07715172FD4E8FD9F4B2985CEC01"/>
        <w:category>
          <w:name w:val="General"/>
          <w:gallery w:val="placeholder"/>
        </w:category>
        <w:types>
          <w:type w:val="bbPlcHdr"/>
        </w:types>
        <w:behaviors>
          <w:behavior w:val="content"/>
        </w:behaviors>
        <w:guid w:val="{B3D0AD92-7345-1F41-B7BA-AC995EC23170}"/>
      </w:docPartPr>
      <w:docPartBody>
        <w:p w:rsidR="00D77604" w:rsidRDefault="00D77604">
          <w:pPr>
            <w:pStyle w:val="EDFC07715172FD4E8FD9F4B2985CEC01"/>
          </w:pPr>
          <w:r w:rsidRPr="000040C5">
            <w:t>Course title</w:t>
          </w:r>
        </w:p>
      </w:docPartBody>
    </w:docPart>
    <w:docPart>
      <w:docPartPr>
        <w:name w:val="BBD1E11BB2C379448E145384382C69AF"/>
        <w:category>
          <w:name w:val="General"/>
          <w:gallery w:val="placeholder"/>
        </w:category>
        <w:types>
          <w:type w:val="bbPlcHdr"/>
        </w:types>
        <w:behaviors>
          <w:behavior w:val="content"/>
        </w:behaviors>
        <w:guid w:val="{F225FA56-CD3E-B042-A494-9EE39EEAB7B1}"/>
      </w:docPartPr>
      <w:docPartBody>
        <w:p w:rsidR="00D77604" w:rsidRDefault="00D77604">
          <w:pPr>
            <w:pStyle w:val="BBD1E11BB2C379448E145384382C69AF"/>
          </w:pPr>
          <w:r w:rsidRPr="000040C5">
            <w:t xml:space="preserve">Neque porro quisquam est, qui dolorem ipsum quia dolor sit amet, consectetur, adipisci velit, sed quia non numquam eius modi tempora incidunt ut labore et dolore magnam aliquam quaerat voluptatem. Ut enim ad </w:t>
          </w:r>
          <w:r w:rsidRPr="000040C5">
            <w:t>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F82"/>
    <w:rsid w:val="000D6F78"/>
    <w:rsid w:val="00216F82"/>
    <w:rsid w:val="00D776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504802111D9B384CA3703FDF7D2C4355">
    <w:name w:val="504802111D9B384CA3703FDF7D2C4355"/>
  </w:style>
  <w:style w:type="paragraph" w:customStyle="1" w:styleId="6ED1A0466BC39642874BBEFD358DC0B6">
    <w:name w:val="6ED1A0466BC39642874BBEFD358DC0B6"/>
  </w:style>
  <w:style w:type="paragraph" w:customStyle="1" w:styleId="C17B175E74EB30498222ABF2AC281D94">
    <w:name w:val="C17B175E74EB30498222ABF2AC281D94"/>
  </w:style>
  <w:style w:type="paragraph" w:customStyle="1" w:styleId="4B9C739EFFABB644BDFE61C28E762879">
    <w:name w:val="4B9C739EFFABB644BDFE61C28E762879"/>
  </w:style>
  <w:style w:type="paragraph" w:customStyle="1" w:styleId="FBF44C51F60920418B47485BDAC89F8B">
    <w:name w:val="FBF44C51F60920418B47485BDAC89F8B"/>
  </w:style>
  <w:style w:type="paragraph" w:customStyle="1" w:styleId="4F9A8709622A9E41B6A9D87F14A23A19">
    <w:name w:val="4F9A8709622A9E41B6A9D87F14A23A19"/>
  </w:style>
  <w:style w:type="paragraph" w:customStyle="1" w:styleId="27A9B556F5A12542907CE4E87202EDE7">
    <w:name w:val="27A9B556F5A12542907CE4E87202EDE7"/>
  </w:style>
  <w:style w:type="paragraph" w:customStyle="1" w:styleId="7EE57DFB01DEB94AB99918CC1911F7AC">
    <w:name w:val="7EE57DFB01DEB94AB99918CC1911F7AC"/>
  </w:style>
  <w:style w:type="paragraph" w:customStyle="1" w:styleId="EDFC07715172FD4E8FD9F4B2985CEC01">
    <w:name w:val="EDFC07715172FD4E8FD9F4B2985CEC01"/>
  </w:style>
  <w:style w:type="paragraph" w:customStyle="1" w:styleId="82C3C98D3C569F4B8807438E95C9373B">
    <w:name w:val="82C3C98D3C569F4B8807438E95C9373B"/>
  </w:style>
  <w:style w:type="paragraph" w:customStyle="1" w:styleId="BA29CB75310092448732F9C9ED69E893">
    <w:name w:val="BA29CB75310092448732F9C9ED69E893"/>
  </w:style>
  <w:style w:type="paragraph" w:customStyle="1" w:styleId="1DE8F3409A8C734E8E990F74605A6AD2">
    <w:name w:val="1DE8F3409A8C734E8E990F74605A6AD2"/>
  </w:style>
  <w:style w:type="paragraph" w:customStyle="1" w:styleId="E543A8D0C5F62E499DDAF697D5770C80">
    <w:name w:val="E543A8D0C5F62E499DDAF697D5770C80"/>
  </w:style>
  <w:style w:type="paragraph" w:customStyle="1" w:styleId="FA338D23178AD24882FE0E956E1411A2">
    <w:name w:val="FA338D23178AD24882FE0E956E1411A2"/>
  </w:style>
  <w:style w:type="paragraph" w:customStyle="1" w:styleId="06D55D3A718221468C2FD503A30CB67C">
    <w:name w:val="06D55D3A718221468C2FD503A30CB67C"/>
  </w:style>
  <w:style w:type="paragraph" w:customStyle="1" w:styleId="338ED42F2A2BF241BBBDBAAD68CEB363">
    <w:name w:val="338ED42F2A2BF241BBBDBAAD68CEB363"/>
  </w:style>
  <w:style w:type="paragraph" w:customStyle="1" w:styleId="D5A40AD96EC5E44BAD9F1815A75DE513">
    <w:name w:val="D5A40AD96EC5E44BAD9F1815A75DE513"/>
  </w:style>
  <w:style w:type="paragraph" w:customStyle="1" w:styleId="7E4EEAE7F52DB749887EE575305C4A81">
    <w:name w:val="7E4EEAE7F52DB749887EE575305C4A81"/>
  </w:style>
  <w:style w:type="paragraph" w:customStyle="1" w:styleId="30BB3EA3FAEC2D4B8EFA14F1C4F46EDE">
    <w:name w:val="30BB3EA3FAEC2D4B8EFA14F1C4F46EDE"/>
  </w:style>
  <w:style w:type="paragraph" w:customStyle="1" w:styleId="61579B63F8C7954099AE2E590A16629E">
    <w:name w:val="61579B63F8C7954099AE2E590A16629E"/>
  </w:style>
  <w:style w:type="paragraph" w:customStyle="1" w:styleId="AD82A978D156DC4D9CBBF31F74A8C2D7">
    <w:name w:val="AD82A978D156DC4D9CBBF31F74A8C2D7"/>
  </w:style>
  <w:style w:type="paragraph" w:customStyle="1" w:styleId="9473ABCF46E7244AAC9AB52D0883CB6D">
    <w:name w:val="9473ABCF46E7244AAC9AB52D0883CB6D"/>
  </w:style>
  <w:style w:type="paragraph" w:customStyle="1" w:styleId="19E8735244B7C445833069F3519AA133">
    <w:name w:val="19E8735244B7C445833069F3519AA133"/>
  </w:style>
  <w:style w:type="paragraph" w:customStyle="1" w:styleId="EDF00AFE2001A3458D2F618A58949ABB">
    <w:name w:val="EDF00AFE2001A3458D2F618A58949ABB"/>
  </w:style>
  <w:style w:type="paragraph" w:customStyle="1" w:styleId="413E81D391FE394DBBA818462B3F4AF4">
    <w:name w:val="413E81D391FE394DBBA818462B3F4AF4"/>
  </w:style>
  <w:style w:type="paragraph" w:customStyle="1" w:styleId="8604446A6C5D7B4FB041E83FAC9A69F4">
    <w:name w:val="8604446A6C5D7B4FB041E83FAC9A69F4"/>
  </w:style>
  <w:style w:type="paragraph" w:styleId="ListBullet">
    <w:name w:val="List Bullet"/>
    <w:basedOn w:val="Normal"/>
    <w:uiPriority w:val="99"/>
    <w:qFormat/>
    <w:rsid w:val="00216F82"/>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16F82"/>
    <w:pPr>
      <w:numPr>
        <w:numId w:val="1"/>
      </w:numPr>
    </w:pPr>
  </w:style>
  <w:style w:type="paragraph" w:styleId="ListBullet2">
    <w:name w:val="List Bullet 2"/>
    <w:basedOn w:val="Normal"/>
    <w:uiPriority w:val="99"/>
    <w:semiHidden/>
    <w:unhideWhenUsed/>
    <w:rsid w:val="00216F82"/>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3D3F173D2D90914BB00DC665929BAD62">
    <w:name w:val="3D3F173D2D90914BB00DC665929BAD62"/>
  </w:style>
  <w:style w:type="paragraph" w:customStyle="1" w:styleId="FDE97D8101B41544AD40CC5C353C61C6">
    <w:name w:val="FDE97D8101B41544AD40CC5C353C61C6"/>
  </w:style>
  <w:style w:type="paragraph" w:customStyle="1" w:styleId="429632A0F7AB9A45922ACABE7EAF7BB2">
    <w:name w:val="429632A0F7AB9A45922ACABE7EAF7BB2"/>
  </w:style>
  <w:style w:type="paragraph" w:customStyle="1" w:styleId="F2ECB5DDB5F8D94DBC02D3AEB6D0318D">
    <w:name w:val="F2ECB5DDB5F8D94DBC02D3AEB6D0318D"/>
  </w:style>
  <w:style w:type="paragraph" w:customStyle="1" w:styleId="F68F6E12072D3946817E86C20EAB731D">
    <w:name w:val="F68F6E12072D3946817E86C20EAB731D"/>
  </w:style>
  <w:style w:type="paragraph" w:customStyle="1" w:styleId="BBCCB3C1874B6541B3CCD2F1DAFFB5EF">
    <w:name w:val="BBCCB3C1874B6541B3CCD2F1DAFFB5EF"/>
  </w:style>
  <w:style w:type="paragraph" w:customStyle="1" w:styleId="849303F43F2C6748A1E6D55C05CE0933">
    <w:name w:val="849303F43F2C6748A1E6D55C05CE0933"/>
  </w:style>
  <w:style w:type="paragraph" w:customStyle="1" w:styleId="E4DB4468D41E5348BA36436E4D2B7CD1">
    <w:name w:val="E4DB4468D41E5348BA36436E4D2B7CD1"/>
  </w:style>
  <w:style w:type="paragraph" w:customStyle="1" w:styleId="BBD1E11BB2C379448E145384382C69AF">
    <w:name w:val="BBD1E11BB2C379448E145384382C69AF"/>
  </w:style>
  <w:style w:type="paragraph" w:customStyle="1" w:styleId="842A09FCCE890F4EB37B1F4E533A94A8">
    <w:name w:val="842A09FCCE890F4EB37B1F4E533A94A8"/>
  </w:style>
  <w:style w:type="paragraph" w:customStyle="1" w:styleId="BA9BA72979BDB84D895116271E522C68">
    <w:name w:val="BA9BA72979BDB84D895116271E522C68"/>
  </w:style>
  <w:style w:type="paragraph" w:customStyle="1" w:styleId="8F3C1AA81D7D5D4BBA03C9D217782F90">
    <w:name w:val="8F3C1AA81D7D5D4BBA03C9D217782F90"/>
  </w:style>
  <w:style w:type="paragraph" w:customStyle="1" w:styleId="C64DECF94EF9D14D919354DB5FC0DCCB">
    <w:name w:val="C64DECF94EF9D14D919354DB5FC0DCC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83FECE5A8936409FDC1E9BE6ED735C">
    <w:name w:val="B183FECE5A8936409FDC1E9BE6ED735C"/>
  </w:style>
  <w:style w:type="paragraph" w:customStyle="1" w:styleId="3C9EA15B85D70945B00B3116DAC8025B">
    <w:name w:val="3C9EA15B85D70945B00B3116DAC8025B"/>
  </w:style>
  <w:style w:type="paragraph" w:customStyle="1" w:styleId="0613270B7EBC4947B8B9232F9BBB5962">
    <w:name w:val="0613270B7EBC4947B8B9232F9BBB5962"/>
  </w:style>
  <w:style w:type="paragraph" w:customStyle="1" w:styleId="6267B2DB9C99314CAB1C11FF4303B0D4">
    <w:name w:val="6267B2DB9C99314CAB1C11FF4303B0D4"/>
  </w:style>
  <w:style w:type="paragraph" w:customStyle="1" w:styleId="49CF4DB1632B5E40A0E0CEABF5D22907">
    <w:name w:val="49CF4DB1632B5E40A0E0CEABF5D22907"/>
  </w:style>
  <w:style w:type="paragraph" w:customStyle="1" w:styleId="6B4137291A6F0C43872CA3C6A6E73FB1">
    <w:name w:val="6B4137291A6F0C43872CA3C6A6E73FB1"/>
  </w:style>
  <w:style w:type="paragraph" w:customStyle="1" w:styleId="52F30A031E196A418B93B7EEB8BC9CEE">
    <w:name w:val="52F30A031E196A418B93B7EEB8BC9CEE"/>
  </w:style>
  <w:style w:type="paragraph" w:customStyle="1" w:styleId="03F2B829A594664F9C6941D83527997B">
    <w:name w:val="03F2B829A594664F9C6941D83527997B"/>
  </w:style>
  <w:style w:type="paragraph" w:customStyle="1" w:styleId="0B69B4B2F7070046935C62A5F20A8EC3">
    <w:name w:val="0B69B4B2F7070046935C62A5F20A8EC3"/>
    <w:rsid w:val="00216F82"/>
  </w:style>
  <w:style w:type="paragraph" w:customStyle="1" w:styleId="E7DEAECCE41688439FE18C7DCCC7F8B2">
    <w:name w:val="E7DEAECCE41688439FE18C7DCCC7F8B2"/>
    <w:rsid w:val="00216F82"/>
  </w:style>
  <w:style w:type="paragraph" w:customStyle="1" w:styleId="F88362C2EBBB604C9F47F991C721D60A">
    <w:name w:val="F88362C2EBBB604C9F47F991C721D60A"/>
    <w:rsid w:val="00216F82"/>
  </w:style>
  <w:style w:type="paragraph" w:customStyle="1" w:styleId="2D3DF17E1DF5E640B4B0F3A082F1D240">
    <w:name w:val="2D3DF17E1DF5E640B4B0F3A082F1D240"/>
    <w:rsid w:val="00216F82"/>
  </w:style>
  <w:style w:type="paragraph" w:customStyle="1" w:styleId="79E61320F3635540981A03052D355358">
    <w:name w:val="79E61320F3635540981A03052D355358"/>
    <w:rsid w:val="00216F82"/>
  </w:style>
  <w:style w:type="paragraph" w:customStyle="1" w:styleId="FB3EB89C54C51C4D94B1639D78C969CF">
    <w:name w:val="FB3EB89C54C51C4D94B1639D78C969CF"/>
    <w:rsid w:val="00216F82"/>
  </w:style>
  <w:style w:type="paragraph" w:customStyle="1" w:styleId="42A41E020BC59B4992671DDDAA1E3B85">
    <w:name w:val="42A41E020BC59B4992671DDDAA1E3B85"/>
    <w:rsid w:val="00216F82"/>
  </w:style>
  <w:style w:type="paragraph" w:customStyle="1" w:styleId="87045523CEF28046AE474850A22E81F9">
    <w:name w:val="87045523CEF28046AE474850A22E81F9"/>
    <w:rsid w:val="00216F82"/>
  </w:style>
  <w:style w:type="paragraph" w:customStyle="1" w:styleId="FA885A94D59E1F49B08A0C9C98A64A2F">
    <w:name w:val="FA885A94D59E1F49B08A0C9C98A64A2F"/>
    <w:rsid w:val="00216F82"/>
  </w:style>
  <w:style w:type="paragraph" w:customStyle="1" w:styleId="A677129F82BA3341B586A209BC408120">
    <w:name w:val="A677129F82BA3341B586A209BC408120"/>
    <w:rsid w:val="00216F82"/>
  </w:style>
  <w:style w:type="paragraph" w:customStyle="1" w:styleId="F084519C2DA4874EBD091EACBAF3E2C2">
    <w:name w:val="F084519C2DA4874EBD091EACBAF3E2C2"/>
    <w:rsid w:val="00216F82"/>
  </w:style>
  <w:style w:type="paragraph" w:customStyle="1" w:styleId="C8B3D710C7E4964D9529A647DBB61F5B">
    <w:name w:val="C8B3D710C7E4964D9529A647DBB61F5B"/>
    <w:rsid w:val="00216F82"/>
  </w:style>
  <w:style w:type="paragraph" w:customStyle="1" w:styleId="724ECAD1C72B0C49ADC1109D7F36C393">
    <w:name w:val="724ECAD1C72B0C49ADC1109D7F36C393"/>
    <w:rsid w:val="00216F82"/>
  </w:style>
  <w:style w:type="paragraph" w:customStyle="1" w:styleId="E8B14EDCF8F5964A821CF0E8ABFD9CCC">
    <w:name w:val="E8B14EDCF8F5964A821CF0E8ABFD9CCC"/>
    <w:rsid w:val="00216F82"/>
  </w:style>
  <w:style w:type="paragraph" w:customStyle="1" w:styleId="0AF56344A236304E98BEBA7B5A5CDAD8">
    <w:name w:val="0AF56344A236304E98BEBA7B5A5CDAD8"/>
    <w:rsid w:val="00216F82"/>
  </w:style>
  <w:style w:type="paragraph" w:customStyle="1" w:styleId="754253293DC4F949B2CE1635A9052C1F">
    <w:name w:val="754253293DC4F949B2CE1635A9052C1F"/>
    <w:rsid w:val="00216F82"/>
  </w:style>
  <w:style w:type="paragraph" w:customStyle="1" w:styleId="6AB112B4C610CB4A9A3B8F83B2EDCB04">
    <w:name w:val="6AB112B4C610CB4A9A3B8F83B2EDCB04"/>
    <w:rsid w:val="00216F82"/>
  </w:style>
  <w:style w:type="paragraph" w:customStyle="1" w:styleId="7D27D0B4F8DDB04E8E7629C13CAAC73B">
    <w:name w:val="7D27D0B4F8DDB04E8E7629C13CAAC73B"/>
    <w:rsid w:val="00216F82"/>
  </w:style>
  <w:style w:type="paragraph" w:customStyle="1" w:styleId="CD205B64AD8AD74681311CC60C03E096">
    <w:name w:val="CD205B64AD8AD74681311CC60C03E096"/>
    <w:rsid w:val="00216F82"/>
  </w:style>
  <w:style w:type="paragraph" w:customStyle="1" w:styleId="CA9ADB1C1B14324F831C62D3128166D5">
    <w:name w:val="CA9ADB1C1B14324F831C62D3128166D5"/>
    <w:rsid w:val="00216F82"/>
  </w:style>
  <w:style w:type="paragraph" w:customStyle="1" w:styleId="73736841057BD941A5E2DAB3B1B30C46">
    <w:name w:val="73736841057BD941A5E2DAB3B1B30C46"/>
    <w:rsid w:val="00216F82"/>
  </w:style>
  <w:style w:type="paragraph" w:customStyle="1" w:styleId="F4A1DBF84FF4274588277ECA81B22DF3">
    <w:name w:val="F4A1DBF84FF4274588277ECA81B22DF3"/>
    <w:rsid w:val="00216F82"/>
  </w:style>
  <w:style w:type="paragraph" w:customStyle="1" w:styleId="52D37E29142E924B9FC187B3BD9DBE37">
    <w:name w:val="52D37E29142E924B9FC187B3BD9DBE37"/>
    <w:rsid w:val="00216F82"/>
  </w:style>
  <w:style w:type="paragraph" w:customStyle="1" w:styleId="EF760144EEF2354887B9E71C98AFDB3C">
    <w:name w:val="EF760144EEF2354887B9E71C98AFDB3C"/>
    <w:rsid w:val="00216F82"/>
  </w:style>
  <w:style w:type="paragraph" w:customStyle="1" w:styleId="7F0C3C5B0992AB408FD8034C3A4F56F2">
    <w:name w:val="7F0C3C5B0992AB408FD8034C3A4F56F2"/>
    <w:rsid w:val="00216F82"/>
  </w:style>
  <w:style w:type="paragraph" w:customStyle="1" w:styleId="0AE2B18555F6954984E6BCE680F7EE2D">
    <w:name w:val="0AE2B18555F6954984E6BCE680F7EE2D"/>
    <w:rsid w:val="00216F82"/>
  </w:style>
  <w:style w:type="paragraph" w:customStyle="1" w:styleId="B3A9A990A438B84095667FA37B7F497C">
    <w:name w:val="B3A9A990A438B84095667FA37B7F497C"/>
    <w:rsid w:val="00216F82"/>
  </w:style>
  <w:style w:type="paragraph" w:customStyle="1" w:styleId="EF771B00F66BC24B84B7B40E479338F3">
    <w:name w:val="EF771B00F66BC24B84B7B40E479338F3"/>
    <w:rsid w:val="00216F82"/>
  </w:style>
  <w:style w:type="paragraph" w:customStyle="1" w:styleId="A381A8ACFFDDDE478F06FF007E48AA22">
    <w:name w:val="A381A8ACFFDDDE478F06FF007E48AA22"/>
    <w:rsid w:val="00216F82"/>
  </w:style>
  <w:style w:type="paragraph" w:customStyle="1" w:styleId="CAC6CF816B27C446B9D1E6AE523703C5">
    <w:name w:val="CAC6CF816B27C446B9D1E6AE523703C5"/>
    <w:rsid w:val="00216F82"/>
  </w:style>
  <w:style w:type="paragraph" w:customStyle="1" w:styleId="3E215FD99D7DE34FB70122037D6BBE15">
    <w:name w:val="3E215FD99D7DE34FB70122037D6BBE15"/>
    <w:rsid w:val="00216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77556BC8-71FD-CD45-A811-06DF00770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{FAF85695-75FC-A643-99A2-8B58EA84F50C}tf89935284.dotx</Template>
  <TotalTime>0</TotalTime>
  <Pages>20</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and System Administration (B9IS121) CA 1</dc:title>
  <cp:lastModifiedBy/>
  <cp:revision>1</cp:revision>
  <dcterms:created xsi:type="dcterms:W3CDTF">2019-11-16T14:36:00Z</dcterms:created>
  <dcterms:modified xsi:type="dcterms:W3CDTF">2019-11-17T14:48:00Z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zotero-version="5.0.77"&gt;&lt;session id="uDnTaGP5"/&gt;&lt;style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